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E803C3" w14:textId="77777777" w:rsidR="003161E7" w:rsidRPr="00CC3CF2" w:rsidRDefault="00E65EE1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drawing>
          <wp:anchor distT="0" distB="0" distL="114300" distR="114300" simplePos="0" relativeHeight="251654141" behindDoc="1" locked="0" layoutInCell="1" allowOverlap="1" wp14:anchorId="0B50FDEA" wp14:editId="3D29ADC9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Imagem 2" descr="Mãos trabalhando no laptop, flor, xícara de chá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C3CF2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2FCBF35" wp14:editId="353FF6CC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Retângulo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C08FEA" w14:textId="77777777" w:rsidR="00A3585C" w:rsidRPr="00392EF0" w:rsidRDefault="00A3585C" w:rsidP="00AB1A73">
                            <w:pPr>
                              <w:jc w:val="center"/>
                              <w:rPr>
                                <w:noProof/>
                                <w:color w:val="FF000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CBF35" id="Retângulo 5" o:spid="_x0000_s1026" alt="&quot;&quot;" style="position:absolute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" filled="f" strokecolor="#2f5496 [2404]" strokeweight="1pt">
                <v:textbox>
                  <w:txbxContent>
                    <w:p w14:paraId="09C08FEA" w14:textId="77777777" w:rsidR="00A3585C" w:rsidRPr="00392EF0" w:rsidRDefault="00A3585C" w:rsidP="00AB1A73">
                      <w:pPr>
                        <w:jc w:val="center"/>
                        <w:rPr>
                          <w:noProof/>
                          <w:color w:val="FF0000"/>
                          <w:lang w:val="pt-BR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0E5154C" w14:textId="77777777" w:rsidR="002B5D98" w:rsidRPr="00CC3CF2" w:rsidRDefault="002B5D98" w:rsidP="002B5D98">
      <w:pPr>
        <w:rPr>
          <w:noProof/>
          <w:lang w:val="pt-BR"/>
        </w:rPr>
      </w:pPr>
    </w:p>
    <w:p w14:paraId="7F6EED0E" w14:textId="77777777" w:rsidR="002B5D98" w:rsidRPr="00CC3CF2" w:rsidRDefault="002B5D98" w:rsidP="002B5D98">
      <w:pPr>
        <w:rPr>
          <w:noProof/>
          <w:lang w:val="pt-BR"/>
        </w:rPr>
      </w:pPr>
    </w:p>
    <w:p w14:paraId="5D893A3B" w14:textId="77777777" w:rsidR="00CC3CF2" w:rsidRPr="00CC3CF2" w:rsidRDefault="00CC3CF2" w:rsidP="002B5D98">
      <w:pPr>
        <w:rPr>
          <w:noProof/>
          <w:lang w:val="pt-BR"/>
        </w:rPr>
      </w:pPr>
    </w:p>
    <w:p w14:paraId="748BC4EB" w14:textId="77777777" w:rsidR="002B5D98" w:rsidRPr="00CC3CF2" w:rsidRDefault="002B5D98" w:rsidP="002B5D98">
      <w:pPr>
        <w:rPr>
          <w:noProof/>
          <w:lang w:val="pt-BR"/>
        </w:rPr>
      </w:pPr>
    </w:p>
    <w:p w14:paraId="310E6342" w14:textId="77777777" w:rsidR="002B5D98" w:rsidRPr="00CC3CF2" w:rsidRDefault="002B5D98" w:rsidP="002B5D98">
      <w:pPr>
        <w:rPr>
          <w:noProof/>
          <w:lang w:val="pt-BR"/>
        </w:rPr>
      </w:pPr>
    </w:p>
    <w:p w14:paraId="1002A66F" w14:textId="77777777" w:rsidR="002B5D98" w:rsidRPr="00B774E8" w:rsidRDefault="009E0D43" w:rsidP="002B5D98">
      <w:pPr>
        <w:pStyle w:val="Ttulo"/>
        <w:rPr>
          <w:noProof/>
          <w:lang w:val="pt-BR"/>
        </w:rPr>
      </w:pPr>
      <w:r w:rsidRPr="00B774E8">
        <w:rPr>
          <w:noProof/>
          <w:lang w:val="pt-BR"/>
        </w:rPr>
        <w:t>Elys Sanntos</w:t>
      </w:r>
    </w:p>
    <w:p w14:paraId="50B7A06D" w14:textId="77777777" w:rsidR="002B5D98" w:rsidRPr="00B774E8" w:rsidRDefault="002B5D98" w:rsidP="002B5D98">
      <w:pPr>
        <w:rPr>
          <w:noProof/>
          <w:lang w:val="pt-BR"/>
        </w:rPr>
      </w:pPr>
    </w:p>
    <w:p w14:paraId="2F9266F7" w14:textId="77777777" w:rsidR="002B5D98" w:rsidRPr="00B774E8" w:rsidRDefault="002B5D98" w:rsidP="002B5D98">
      <w:pPr>
        <w:rPr>
          <w:noProof/>
          <w:lang w:val="pt-BR"/>
        </w:rPr>
      </w:pPr>
    </w:p>
    <w:p w14:paraId="1E84E4C1" w14:textId="77777777" w:rsidR="002B5D98" w:rsidRPr="00A92BCD" w:rsidRDefault="002B5D98" w:rsidP="002B5D98">
      <w:pPr>
        <w:rPr>
          <w:rFonts w:ascii="Open Sans" w:hAnsi="Open Sans" w:cs="Open Sans"/>
          <w:noProof/>
          <w:sz w:val="40"/>
          <w:szCs w:val="40"/>
          <w:lang w:val="pt-BR"/>
        </w:rPr>
      </w:pPr>
    </w:p>
    <w:p w14:paraId="6B487D7A" w14:textId="34179972" w:rsidR="00E96235" w:rsidRPr="00B774E8" w:rsidRDefault="00A92BCD" w:rsidP="004C4B29">
      <w:pPr>
        <w:rPr>
          <w:noProof/>
          <w:lang w:val="pt-BR"/>
        </w:rPr>
      </w:pPr>
      <w:hyperlink r:id="rId11" w:history="1">
        <w:r w:rsidRPr="00A92BCD">
          <w:rPr>
            <w:rStyle w:val="Hyperlink"/>
            <w:rFonts w:ascii="Open Sans" w:hAnsi="Open Sans" w:cs="Open Sans"/>
            <w:b/>
            <w:bCs/>
            <w:color w:val="FFFFFF"/>
            <w:sz w:val="40"/>
            <w:szCs w:val="40"/>
            <w:shd w:val="clear" w:color="auto" w:fill="F7B541"/>
          </w:rPr>
          <w:t>Programação </w:t>
        </w:r>
      </w:hyperlink>
      <w:hyperlink r:id="rId12" w:anchor="net-api" w:history="1">
        <w:r w:rsidRPr="00A92BCD">
          <w:rPr>
            <w:rStyle w:val="Hyperlink"/>
            <w:rFonts w:ascii="Open Sans" w:hAnsi="Open Sans" w:cs="Open Sans"/>
            <w:b/>
            <w:bCs/>
            <w:color w:val="FFFFFF"/>
            <w:sz w:val="40"/>
            <w:szCs w:val="40"/>
            <w:shd w:val="clear" w:color="auto" w:fill="F7B541"/>
          </w:rPr>
          <w:t>Cursos de .NET API</w:t>
        </w:r>
      </w:hyperlink>
      <w:r w:rsidR="002974C8" w:rsidRPr="00B774E8">
        <w:rPr>
          <w:noProof/>
          <w:lang w:val="pt-BR" w:bidi="pt-BR"/>
        </w:rPr>
        <w:br w:type="page"/>
      </w:r>
    </w:p>
    <w:sdt>
      <w:sdtPr>
        <w:rPr>
          <w:noProof/>
          <w:lang w:val="pt-BR"/>
        </w:rPr>
        <w:id w:val="-1038430432"/>
        <w:docPartObj>
          <w:docPartGallery w:val="Table of Contents"/>
          <w:docPartUnique/>
        </w:docPartObj>
      </w:sdtPr>
      <w:sdtContent>
        <w:p w14:paraId="5702A875" w14:textId="77777777" w:rsidR="00CC3CF2" w:rsidRPr="00CC3CF2" w:rsidRDefault="00CC3CF2" w:rsidP="00DF7F6F">
          <w:pPr>
            <w:rPr>
              <w:noProof/>
              <w:lang w:val="pt-BR"/>
            </w:rPr>
          </w:pPr>
        </w:p>
        <w:p w14:paraId="1C056327" w14:textId="77777777" w:rsidR="00E96235" w:rsidRPr="00CC3CF2" w:rsidRDefault="001A0417" w:rsidP="00706D60">
          <w:pPr>
            <w:pStyle w:val="CabealhodoSumrio"/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71EBBFD5" wp14:editId="7C2B4968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Retângulo 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55201DA" w14:textId="77777777" w:rsidR="00A3585C" w:rsidRPr="00AB1A73" w:rsidRDefault="00A3585C" w:rsidP="00AB1A73">
                                <w:pPr>
                                  <w:jc w:val="center"/>
                                  <w:rPr>
                                    <w:lang w:val="pt-B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1EBBFD5" id="Retângulo 7" o:spid="_x0000_s1027" alt="&quot;&quot;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" filled="f" strokecolor="#2f5496 [2404]" strokeweight="1pt">
                    <v:textbox>
                      <w:txbxContent>
                        <w:p w14:paraId="155201DA" w14:textId="77777777" w:rsidR="00A3585C" w:rsidRPr="00AB1A73" w:rsidRDefault="00A3585C" w:rsidP="00AB1A73">
                          <w:pPr>
                            <w:jc w:val="center"/>
                            <w:rPr>
                              <w:lang w:val="pt-BR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C3CF2">
            <w:rPr>
              <w:noProof/>
              <w:lang w:val="pt-BR" w:bidi="pt-BR"/>
            </w:rPr>
            <w:t>SUMÁRIO</w:t>
          </w:r>
        </w:p>
        <w:p w14:paraId="15B9900F" w14:textId="77777777"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14:paraId="0AD84E78" w14:textId="77777777"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14:paraId="2746FBDB" w14:textId="77777777"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14:paraId="67D53962" w14:textId="3DB34750" w:rsidR="00C66356" w:rsidRDefault="00E9623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 w:rsidRPr="00CC3CF2">
            <w:rPr>
              <w:b/>
              <w:noProof/>
              <w:lang w:val="pt-BR" w:bidi="pt-BR"/>
            </w:rPr>
            <w:fldChar w:fldCharType="begin"/>
          </w:r>
          <w:r w:rsidRPr="00CC3CF2">
            <w:rPr>
              <w:b/>
              <w:noProof/>
              <w:lang w:val="pt-BR" w:bidi="pt-BR"/>
            </w:rPr>
            <w:instrText xml:space="preserve"> TOC \o "1-3" \h \z \u </w:instrText>
          </w:r>
          <w:r w:rsidRPr="00CC3CF2">
            <w:rPr>
              <w:b/>
              <w:noProof/>
              <w:lang w:val="pt-BR" w:bidi="pt-BR"/>
            </w:rPr>
            <w:fldChar w:fldCharType="separate"/>
          </w:r>
          <w:hyperlink w:anchor="_Toc63414113" w:history="1">
            <w:r w:rsidR="00C66356" w:rsidRPr="00C20FBB">
              <w:rPr>
                <w:rStyle w:val="Hyperlink"/>
                <w:noProof/>
                <w:lang w:val="pt-BR" w:bidi="pt-BR"/>
              </w:rPr>
              <w:t>Introdução</w:t>
            </w:r>
            <w:r w:rsidR="00C66356">
              <w:rPr>
                <w:noProof/>
                <w:webHidden/>
              </w:rPr>
              <w:tab/>
            </w:r>
            <w:r w:rsidR="00C66356">
              <w:rPr>
                <w:noProof/>
                <w:webHidden/>
              </w:rPr>
              <w:fldChar w:fldCharType="begin"/>
            </w:r>
            <w:r w:rsidR="00C66356">
              <w:rPr>
                <w:noProof/>
                <w:webHidden/>
              </w:rPr>
              <w:instrText xml:space="preserve"> PAGEREF _Toc63414113 \h </w:instrText>
            </w:r>
            <w:r w:rsidR="00C66356">
              <w:rPr>
                <w:noProof/>
                <w:webHidden/>
              </w:rPr>
            </w:r>
            <w:r w:rsidR="00C66356">
              <w:rPr>
                <w:noProof/>
                <w:webHidden/>
              </w:rPr>
              <w:fldChar w:fldCharType="separate"/>
            </w:r>
            <w:r w:rsidR="00C66356">
              <w:rPr>
                <w:noProof/>
                <w:webHidden/>
              </w:rPr>
              <w:t>3</w:t>
            </w:r>
            <w:r w:rsidR="00C66356">
              <w:rPr>
                <w:noProof/>
                <w:webHidden/>
              </w:rPr>
              <w:fldChar w:fldCharType="end"/>
            </w:r>
          </w:hyperlink>
        </w:p>
        <w:p w14:paraId="7A0747CE" w14:textId="419F7147" w:rsidR="00C66356" w:rsidRDefault="00C66356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3414114" w:history="1">
            <w:r w:rsidRPr="00C20FBB">
              <w:rPr>
                <w:rStyle w:val="Hyperlink"/>
                <w:rFonts w:ascii="Open Sans" w:hAnsi="Open Sans" w:cs="Open Sans"/>
                <w:b/>
                <w:bCs/>
                <w:noProof/>
                <w:spacing w:val="-5"/>
              </w:rPr>
              <w:t xml:space="preserve">Curso de </w:t>
            </w:r>
            <w:r w:rsidRPr="00C20FBB">
              <w:rPr>
                <w:rStyle w:val="Hyperlink"/>
                <w:rFonts w:ascii="Open Sans" w:hAnsi="Open Sans" w:cs="Open Sans"/>
                <w:noProof/>
                <w:spacing w:val="-5"/>
              </w:rPr>
              <w:t>ASP.NET Identity parte 1: Gerencie contas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A9690" w14:textId="7AA53D4E" w:rsidR="00C66356" w:rsidRDefault="00C66356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3414115" w:history="1">
            <w:r w:rsidRPr="00C20FBB">
              <w:rPr>
                <w:rStyle w:val="Hyperlink"/>
                <w:rFonts w:ascii="Open Sans" w:hAnsi="Open Sans" w:cs="Open Sans"/>
                <w:noProof/>
              </w:rPr>
              <w:t>Faça esse curso de .NET API 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EB502" w14:textId="30FE601A" w:rsidR="00C66356" w:rsidRDefault="00C66356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3414116" w:history="1">
            <w:r w:rsidRPr="00C20FBB">
              <w:rPr>
                <w:rStyle w:val="Hyperlink"/>
                <w:b/>
                <w:bCs/>
                <w:noProof/>
              </w:rPr>
              <w:t>Apresentação: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2C506" w14:textId="64A9E926" w:rsidR="00C66356" w:rsidRDefault="00C66356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3414117" w:history="1">
            <w:r w:rsidRPr="00C20FBB">
              <w:rPr>
                <w:rStyle w:val="Hyperlink"/>
                <w:b/>
                <w:bCs/>
                <w:noProof/>
              </w:rPr>
              <w:t>Aulas: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D52F7" w14:textId="30D29ECE" w:rsidR="00C66356" w:rsidRDefault="00C66356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3414118" w:history="1">
            <w:r w:rsidRPr="00C20FBB">
              <w:rPr>
                <w:rStyle w:val="Hyperlink"/>
                <w:noProof/>
                <w:lang w:val="pt-BR"/>
              </w:rPr>
              <w:t>Principais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4BB21" w14:textId="3A063A3B" w:rsidR="00C66356" w:rsidRDefault="00C66356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3414119" w:history="1">
            <w:r w:rsidRPr="00C20FBB">
              <w:rPr>
                <w:rStyle w:val="Hyperlink"/>
                <w:noProof/>
                <w:lang w:val="en-US"/>
              </w:rPr>
              <w:t>Conflitos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B9BF6" w14:textId="54E2F54C" w:rsidR="00C66356" w:rsidRDefault="00C66356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3414120" w:history="1">
            <w:r w:rsidRPr="00C20FBB">
              <w:rPr>
                <w:rStyle w:val="Hyperlink"/>
                <w:noProof/>
                <w:lang w:val="pt-BR" w:bidi="pt-BR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_Toc63414120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B599E" w14:textId="595ADDF8" w:rsidR="00F421C1" w:rsidRPr="00CC3CF2" w:rsidRDefault="00E96235" w:rsidP="00706D60">
          <w:pPr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w:fldChar w:fldCharType="end"/>
          </w:r>
        </w:p>
      </w:sdtContent>
    </w:sdt>
    <w:p w14:paraId="6CC9C90E" w14:textId="77777777" w:rsidR="00C85251" w:rsidRPr="00CC3CF2" w:rsidRDefault="00C85251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br w:type="page"/>
      </w:r>
    </w:p>
    <w:p w14:paraId="143302F1" w14:textId="77777777" w:rsidR="00C85251" w:rsidRPr="00CC3CF2" w:rsidRDefault="00E653C0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lastRenderedPageBreak/>
        <w:drawing>
          <wp:anchor distT="0" distB="0" distL="114300" distR="114300" simplePos="0" relativeHeight="251660287" behindDoc="1" locked="0" layoutInCell="1" allowOverlap="1" wp14:anchorId="23AC24E0" wp14:editId="1E0F763A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Imagem 13" descr="Um notebook, um caderno, uma caneca, uma caneta e uma planta em uma superfície azu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049DEA" w14:textId="77777777" w:rsidR="00C85251" w:rsidRPr="00CC3CF2" w:rsidRDefault="00C85251" w:rsidP="00706D60">
      <w:pPr>
        <w:rPr>
          <w:noProof/>
          <w:lang w:val="pt-BR"/>
        </w:rPr>
      </w:pPr>
    </w:p>
    <w:p w14:paraId="402ABCA0" w14:textId="77777777" w:rsidR="00C85251" w:rsidRPr="00CC3CF2" w:rsidRDefault="00C85251" w:rsidP="00706D60">
      <w:pPr>
        <w:rPr>
          <w:noProof/>
          <w:lang w:val="pt-BR"/>
        </w:rPr>
      </w:pPr>
    </w:p>
    <w:p w14:paraId="42931CD1" w14:textId="77777777" w:rsidR="00C85251" w:rsidRPr="00CC3CF2" w:rsidRDefault="00C85251" w:rsidP="00706D60">
      <w:pPr>
        <w:rPr>
          <w:noProof/>
          <w:lang w:val="pt-BR"/>
        </w:rPr>
      </w:pPr>
    </w:p>
    <w:p w14:paraId="20C55DD6" w14:textId="77777777" w:rsidR="00C85251" w:rsidRPr="00CC3CF2" w:rsidRDefault="00C85251" w:rsidP="00706D60">
      <w:pPr>
        <w:rPr>
          <w:noProof/>
          <w:lang w:val="pt-BR"/>
        </w:rPr>
      </w:pPr>
    </w:p>
    <w:p w14:paraId="4EADA166" w14:textId="77777777" w:rsidR="00C85251" w:rsidRPr="00CC3CF2" w:rsidRDefault="00C85251" w:rsidP="00706D60">
      <w:pPr>
        <w:rPr>
          <w:noProof/>
          <w:lang w:val="pt-BR"/>
        </w:rPr>
      </w:pPr>
    </w:p>
    <w:p w14:paraId="7615AAE8" w14:textId="77777777" w:rsidR="00C85251" w:rsidRPr="00CC3CF2" w:rsidRDefault="00C85251" w:rsidP="00706D60">
      <w:pPr>
        <w:rPr>
          <w:noProof/>
          <w:lang w:val="pt-BR"/>
        </w:rPr>
      </w:pPr>
    </w:p>
    <w:p w14:paraId="384A72DA" w14:textId="77777777" w:rsidR="00706D60" w:rsidRPr="00CC3CF2" w:rsidRDefault="00706D60" w:rsidP="00706D60">
      <w:pPr>
        <w:rPr>
          <w:noProof/>
          <w:lang w:val="pt-BR"/>
        </w:rPr>
      </w:pPr>
    </w:p>
    <w:p w14:paraId="1B24F6AE" w14:textId="77777777" w:rsidR="00706D60" w:rsidRPr="00CC3CF2" w:rsidRDefault="00706D60" w:rsidP="00706D60">
      <w:pPr>
        <w:rPr>
          <w:noProof/>
          <w:lang w:val="pt-BR"/>
        </w:rPr>
      </w:pPr>
    </w:p>
    <w:p w14:paraId="741830BF" w14:textId="77777777" w:rsidR="00706D60" w:rsidRPr="00CC3CF2" w:rsidRDefault="00706D60" w:rsidP="00706D60">
      <w:pPr>
        <w:rPr>
          <w:noProof/>
          <w:lang w:val="pt-BR"/>
        </w:rPr>
      </w:pPr>
    </w:p>
    <w:bookmarkStart w:id="0" w:name="_Toc63414113" w:displacedByCustomXml="next"/>
    <w:sdt>
      <w:sdtPr>
        <w:rPr>
          <w:noProof/>
          <w:lang w:val="pt-BR"/>
        </w:rPr>
        <w:id w:val="386619514"/>
        <w:placeholder>
          <w:docPart w:val="86393FE87ABA4536B79AB0E3858519B4"/>
        </w:placeholder>
        <w:temporary/>
        <w:showingPlcHdr/>
        <w15:appearance w15:val="hidden"/>
      </w:sdtPr>
      <w:sdtContent>
        <w:p w14:paraId="5F1310C9" w14:textId="77777777" w:rsidR="00C85251" w:rsidRDefault="00706D60" w:rsidP="00706D60">
          <w:pPr>
            <w:pStyle w:val="Ttulo1"/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w:t>Introdução</w:t>
          </w:r>
        </w:p>
      </w:sdtContent>
    </w:sdt>
    <w:bookmarkEnd w:id="0" w:displacedByCustomXml="prev"/>
    <w:p w14:paraId="7977E388" w14:textId="77777777" w:rsidR="00B774E8" w:rsidRPr="00B774E8" w:rsidRDefault="00B774E8" w:rsidP="00B774E8">
      <w:pPr>
        <w:rPr>
          <w:lang w:val="pt-BR"/>
        </w:rPr>
      </w:pPr>
    </w:p>
    <w:p w14:paraId="2A0A7EF5" w14:textId="77777777" w:rsidR="00A92BCD" w:rsidRDefault="00A92BCD" w:rsidP="00A92BCD">
      <w:pPr>
        <w:pStyle w:val="Ttulo1"/>
        <w:shd w:val="clear" w:color="auto" w:fill="F7B541"/>
        <w:spacing w:before="0"/>
        <w:rPr>
          <w:rFonts w:ascii="Open Sans" w:hAnsi="Open Sans" w:cs="Open Sans"/>
          <w:color w:val="FFFFFF"/>
          <w:spacing w:val="-5"/>
          <w:sz w:val="36"/>
          <w:szCs w:val="36"/>
        </w:rPr>
      </w:pPr>
      <w:bookmarkStart w:id="1" w:name="_Toc63414114"/>
      <w:r>
        <w:rPr>
          <w:rFonts w:ascii="Open Sans" w:hAnsi="Open Sans" w:cs="Open Sans"/>
          <w:b/>
          <w:bCs/>
          <w:color w:val="FFFFFF"/>
          <w:spacing w:val="-5"/>
          <w:sz w:val="36"/>
          <w:szCs w:val="36"/>
        </w:rPr>
        <w:t>Curso de</w:t>
      </w:r>
      <w:r>
        <w:rPr>
          <w:rFonts w:ascii="Open Sans" w:hAnsi="Open Sans" w:cs="Open Sans"/>
          <w:b/>
          <w:bCs/>
          <w:color w:val="FFFFFF"/>
          <w:spacing w:val="-5"/>
          <w:sz w:val="36"/>
          <w:szCs w:val="36"/>
        </w:rPr>
        <w:br/>
      </w:r>
      <w:r>
        <w:rPr>
          <w:rStyle w:val="Forte"/>
          <w:rFonts w:ascii="Open Sans" w:hAnsi="Open Sans" w:cs="Open Sans"/>
          <w:b w:val="0"/>
          <w:bCs w:val="0"/>
          <w:color w:val="FFFFFF"/>
          <w:spacing w:val="-5"/>
          <w:sz w:val="60"/>
          <w:szCs w:val="60"/>
        </w:rPr>
        <w:t>ASP.NET Identity parte 1: Gerencie contas de usuários</w:t>
      </w:r>
      <w:bookmarkEnd w:id="1"/>
    </w:p>
    <w:p w14:paraId="263AEED6" w14:textId="77777777" w:rsidR="004C4B29" w:rsidRPr="004C4B29" w:rsidRDefault="004C4B29" w:rsidP="004C4B29">
      <w:pPr>
        <w:pStyle w:val="Ttulo2"/>
        <w:shd w:val="clear" w:color="auto" w:fill="00C86F"/>
        <w:spacing w:before="0"/>
        <w:rPr>
          <w:rFonts w:ascii="Open Sans" w:eastAsia="Times New Roman" w:hAnsi="Open Sans" w:cs="Open Sans"/>
          <w:color w:val="516A84"/>
          <w:sz w:val="21"/>
          <w:szCs w:val="21"/>
        </w:rPr>
      </w:pPr>
    </w:p>
    <w:p w14:paraId="3DE94FD3" w14:textId="77777777" w:rsidR="004C4B29" w:rsidRPr="004C4B29" w:rsidRDefault="004C4B29" w:rsidP="004C4B29"/>
    <w:p w14:paraId="1B5FEBAE" w14:textId="10FB2F24" w:rsidR="00A92BCD" w:rsidRDefault="00A92BCD" w:rsidP="00A92BCD">
      <w:pPr>
        <w:pStyle w:val="Ttulo2"/>
        <w:shd w:val="clear" w:color="auto" w:fill="F9FBFD"/>
        <w:spacing w:before="0"/>
        <w:rPr>
          <w:rFonts w:ascii="Open Sans" w:hAnsi="Open Sans" w:cs="Open Sans"/>
          <w:color w:val="525C65"/>
          <w:sz w:val="30"/>
          <w:szCs w:val="30"/>
        </w:rPr>
      </w:pPr>
      <w:bookmarkStart w:id="2" w:name="_Toc63414115"/>
      <w:r>
        <w:rPr>
          <w:rFonts w:ascii="Open Sans" w:hAnsi="Open Sans" w:cs="Open Sans"/>
          <w:color w:val="525C65"/>
          <w:sz w:val="30"/>
          <w:szCs w:val="30"/>
        </w:rPr>
        <w:t>Faça esse curso de .NET API e:</w:t>
      </w:r>
      <w:bookmarkEnd w:id="2"/>
    </w:p>
    <w:p w14:paraId="0F4C262A" w14:textId="77777777" w:rsidR="00A92BCD" w:rsidRPr="00A92BCD" w:rsidRDefault="00A92BCD" w:rsidP="00A92BCD"/>
    <w:p w14:paraId="49E13D83" w14:textId="77777777" w:rsidR="00A92BCD" w:rsidRDefault="00A92BCD" w:rsidP="00A92BCD">
      <w:pPr>
        <w:pStyle w:val="course-content-callsitem"/>
        <w:numPr>
          <w:ilvl w:val="0"/>
          <w:numId w:val="19"/>
        </w:numPr>
        <w:shd w:val="clear" w:color="auto" w:fill="F9FBFD"/>
        <w:spacing w:before="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 xml:space="preserve">Entenda a arquitetura do </w:t>
      </w:r>
      <w:proofErr w:type="spellStart"/>
      <w:r>
        <w:rPr>
          <w:rFonts w:ascii="Open Sans" w:hAnsi="Open Sans" w:cs="Open Sans"/>
          <w:color w:val="525C65"/>
          <w:sz w:val="21"/>
          <w:szCs w:val="21"/>
        </w:rPr>
        <w:t>AspNet</w:t>
      </w:r>
      <w:proofErr w:type="spellEnd"/>
      <w:r>
        <w:rPr>
          <w:rFonts w:ascii="Open Sans" w:hAnsi="Open Sans" w:cs="Open Sans"/>
          <w:color w:val="525C65"/>
          <w:sz w:val="21"/>
          <w:szCs w:val="21"/>
        </w:rPr>
        <w:t xml:space="preserve"> </w:t>
      </w:r>
      <w:proofErr w:type="spellStart"/>
      <w:r>
        <w:rPr>
          <w:rFonts w:ascii="Open Sans" w:hAnsi="Open Sans" w:cs="Open Sans"/>
          <w:color w:val="525C65"/>
          <w:sz w:val="21"/>
          <w:szCs w:val="21"/>
        </w:rPr>
        <w:t>Identity</w:t>
      </w:r>
      <w:proofErr w:type="spellEnd"/>
    </w:p>
    <w:p w14:paraId="6101B97B" w14:textId="77777777" w:rsidR="00A92BCD" w:rsidRDefault="00A92BCD" w:rsidP="00A92BCD">
      <w:pPr>
        <w:pStyle w:val="course-content-callsitem"/>
        <w:numPr>
          <w:ilvl w:val="0"/>
          <w:numId w:val="19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Valide senhas seguras</w:t>
      </w:r>
    </w:p>
    <w:p w14:paraId="1A359D4B" w14:textId="77777777" w:rsidR="00A92BCD" w:rsidRDefault="00A92BCD" w:rsidP="00A92BCD">
      <w:pPr>
        <w:pStyle w:val="course-content-callsitem"/>
        <w:numPr>
          <w:ilvl w:val="0"/>
          <w:numId w:val="19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Faça o gerenciamento de contas de usuário</w:t>
      </w:r>
    </w:p>
    <w:p w14:paraId="15E01885" w14:textId="77777777" w:rsidR="00A92BCD" w:rsidRDefault="00A92BCD" w:rsidP="00A92BCD">
      <w:pPr>
        <w:pStyle w:val="course-content-callsitem"/>
        <w:numPr>
          <w:ilvl w:val="0"/>
          <w:numId w:val="19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 xml:space="preserve">Envie </w:t>
      </w:r>
      <w:proofErr w:type="spellStart"/>
      <w:r>
        <w:rPr>
          <w:rFonts w:ascii="Open Sans" w:hAnsi="Open Sans" w:cs="Open Sans"/>
          <w:color w:val="525C65"/>
          <w:sz w:val="21"/>
          <w:szCs w:val="21"/>
        </w:rPr>
        <w:t>emails</w:t>
      </w:r>
      <w:proofErr w:type="spellEnd"/>
      <w:r>
        <w:rPr>
          <w:rFonts w:ascii="Open Sans" w:hAnsi="Open Sans" w:cs="Open Sans"/>
          <w:color w:val="525C65"/>
          <w:sz w:val="21"/>
          <w:szCs w:val="21"/>
        </w:rPr>
        <w:t xml:space="preserve"> de confirmação de conta</w:t>
      </w:r>
    </w:p>
    <w:p w14:paraId="51196ABA" w14:textId="77777777" w:rsidR="00A92BCD" w:rsidRDefault="00A92BCD" w:rsidP="00A92BCD">
      <w:pPr>
        <w:pStyle w:val="course-content-callsitem"/>
        <w:numPr>
          <w:ilvl w:val="0"/>
          <w:numId w:val="19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 xml:space="preserve">Use o </w:t>
      </w:r>
      <w:proofErr w:type="spellStart"/>
      <w:r>
        <w:rPr>
          <w:rFonts w:ascii="Open Sans" w:hAnsi="Open Sans" w:cs="Open Sans"/>
          <w:color w:val="525C65"/>
          <w:sz w:val="21"/>
          <w:szCs w:val="21"/>
        </w:rPr>
        <w:t>Owin</w:t>
      </w:r>
      <w:proofErr w:type="spellEnd"/>
      <w:r>
        <w:rPr>
          <w:rFonts w:ascii="Open Sans" w:hAnsi="Open Sans" w:cs="Open Sans"/>
          <w:color w:val="525C65"/>
          <w:sz w:val="21"/>
          <w:szCs w:val="21"/>
        </w:rPr>
        <w:t xml:space="preserve"> para desacoplar sua aplicação do servidor</w:t>
      </w:r>
    </w:p>
    <w:p w14:paraId="1D2F12DB" w14:textId="77777777" w:rsidR="00847645" w:rsidRDefault="00847645" w:rsidP="00847645">
      <w:pPr>
        <w:pStyle w:val="course-content-callsitem"/>
        <w:shd w:val="clear" w:color="auto" w:fill="F9FBFD"/>
        <w:spacing w:before="150" w:beforeAutospacing="0" w:after="0" w:afterAutospacing="0"/>
        <w:rPr>
          <w:rFonts w:ascii="Open Sans" w:hAnsi="Open Sans" w:cs="Open Sans"/>
          <w:color w:val="525C65"/>
          <w:sz w:val="21"/>
          <w:szCs w:val="21"/>
        </w:rPr>
      </w:pPr>
    </w:p>
    <w:p w14:paraId="3F037F1B" w14:textId="77777777" w:rsidR="00D8641C" w:rsidRDefault="00D8641C" w:rsidP="00D8641C">
      <w:pPr>
        <w:pStyle w:val="NormalWeb"/>
        <w:shd w:val="clear" w:color="auto" w:fill="FFFFFF"/>
        <w:spacing w:before="0" w:beforeAutospacing="0" w:after="0" w:afterAutospacing="0"/>
        <w:rPr>
          <w:rFonts w:ascii="Segoe UI" w:eastAsiaTheme="majorEastAsia" w:hAnsi="Segoe UI" w:cs="Segoe UI"/>
          <w:b/>
          <w:bCs/>
          <w:caps/>
          <w:noProof/>
          <w:color w:val="2F5496" w:themeColor="accent1" w:themeShade="BF"/>
          <w:sz w:val="40"/>
          <w:szCs w:val="40"/>
        </w:rPr>
      </w:pPr>
    </w:p>
    <w:p w14:paraId="3F6FD502" w14:textId="77777777" w:rsidR="00D8641C" w:rsidRDefault="00D8641C" w:rsidP="00D8641C">
      <w:pPr>
        <w:pStyle w:val="NormalWeb"/>
        <w:shd w:val="clear" w:color="auto" w:fill="FFFFFF"/>
        <w:spacing w:before="0" w:beforeAutospacing="0" w:after="0" w:afterAutospacing="0"/>
        <w:rPr>
          <w:rFonts w:ascii="Segoe UI" w:eastAsiaTheme="majorEastAsia" w:hAnsi="Segoe UI" w:cs="Segoe UI"/>
          <w:b/>
          <w:bCs/>
          <w:caps/>
          <w:noProof/>
          <w:color w:val="2F5496" w:themeColor="accent1" w:themeShade="BF"/>
          <w:sz w:val="40"/>
          <w:szCs w:val="40"/>
        </w:rPr>
      </w:pPr>
    </w:p>
    <w:p w14:paraId="29639C77" w14:textId="77777777" w:rsidR="00D8641C" w:rsidRDefault="00D8641C" w:rsidP="00D8641C">
      <w:pPr>
        <w:pStyle w:val="NormalWeb"/>
        <w:shd w:val="clear" w:color="auto" w:fill="FFFFFF"/>
        <w:spacing w:before="0" w:beforeAutospacing="0" w:after="0" w:afterAutospacing="0"/>
        <w:rPr>
          <w:rFonts w:ascii="Segoe UI" w:eastAsiaTheme="majorEastAsia" w:hAnsi="Segoe UI" w:cs="Segoe UI"/>
          <w:b/>
          <w:bCs/>
          <w:caps/>
          <w:noProof/>
          <w:color w:val="2F5496" w:themeColor="accent1" w:themeShade="BF"/>
          <w:sz w:val="40"/>
          <w:szCs w:val="40"/>
        </w:rPr>
      </w:pPr>
    </w:p>
    <w:p w14:paraId="7A7D3F74" w14:textId="404B7210" w:rsidR="00D8641C" w:rsidRPr="00D8641C" w:rsidRDefault="00D8641C" w:rsidP="00D8641C">
      <w:pPr>
        <w:pStyle w:val="Ttulo1"/>
        <w:rPr>
          <w:b/>
          <w:bCs/>
          <w:noProof/>
        </w:rPr>
      </w:pPr>
      <w:bookmarkStart w:id="3" w:name="_Toc63414116"/>
      <w:r w:rsidRPr="00D8641C">
        <w:rPr>
          <w:b/>
          <w:bCs/>
          <w:noProof/>
        </w:rPr>
        <w:lastRenderedPageBreak/>
        <w:t>Apresentação:</w:t>
      </w:r>
      <w:bookmarkEnd w:id="3"/>
    </w:p>
    <w:p w14:paraId="1B05041A" w14:textId="77777777" w:rsidR="00D8641C" w:rsidRDefault="00D8641C" w:rsidP="00D8641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14:paraId="0F370540" w14:textId="31F83B3B" w:rsidR="00D8641C" w:rsidRDefault="00D8641C" w:rsidP="00D8641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Olá! Tudo bem? Sou Guilherme Matheus e dou as boas vindas ao curso de ASP.NET Identity Parte 1. Nessa primeira parte do curso, utilizaremos um fórum do nosso cliente — o ByteBank — como projeto. Nele, usaremos o </w:t>
      </w:r>
      <w:hyperlink r:id="rId14" w:tgtFrame="_blank" w:history="1">
        <w:r>
          <w:rPr>
            <w:rStyle w:val="Hyperlink"/>
            <w:sz w:val="27"/>
            <w:szCs w:val="27"/>
          </w:rPr>
          <w:t>ASP.NET Identity</w:t>
        </w:r>
      </w:hyperlink>
      <w:r>
        <w:rPr>
          <w:color w:val="3D464D"/>
          <w:sz w:val="27"/>
          <w:szCs w:val="27"/>
        </w:rPr>
        <w:t> para fazer o gerenciamento de identidade de usuárias e usuários. Trata-se de um </w:t>
      </w:r>
      <w:r>
        <w:rPr>
          <w:rStyle w:val="nfase"/>
          <w:color w:val="3D464D"/>
          <w:sz w:val="27"/>
          <w:szCs w:val="27"/>
        </w:rPr>
        <w:t>framework</w:t>
      </w:r>
      <w:r>
        <w:rPr>
          <w:color w:val="3D464D"/>
          <w:sz w:val="27"/>
          <w:szCs w:val="27"/>
        </w:rPr>
        <w:t> ASP.NET utilizado para o gerenciamento de identidades. Ou seja, ele não é um </w:t>
      </w:r>
      <w:r>
        <w:rPr>
          <w:rStyle w:val="nfase"/>
          <w:color w:val="3D464D"/>
          <w:sz w:val="27"/>
          <w:szCs w:val="27"/>
        </w:rPr>
        <w:t>framework</w:t>
      </w:r>
      <w:r>
        <w:rPr>
          <w:color w:val="3D464D"/>
          <w:sz w:val="27"/>
          <w:szCs w:val="27"/>
        </w:rPr>
        <w:t> de segurança.</w:t>
      </w:r>
    </w:p>
    <w:p w14:paraId="4CD12A69" w14:textId="77777777" w:rsidR="00D8641C" w:rsidRDefault="00D8641C" w:rsidP="00D8641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Nessa primeira parte do curso, passaremos pelas principais classes e pela arquitetura do ASP.NET Identity. Vamos formar conhecimento para entender como funciona esse </w:t>
      </w:r>
      <w:r>
        <w:rPr>
          <w:rStyle w:val="nfase"/>
          <w:color w:val="3D464D"/>
          <w:sz w:val="27"/>
          <w:szCs w:val="27"/>
        </w:rPr>
        <w:t>framework</w:t>
      </w:r>
      <w:r>
        <w:rPr>
          <w:color w:val="3D464D"/>
          <w:sz w:val="27"/>
          <w:szCs w:val="27"/>
        </w:rPr>
        <w:t> e porquê determinadas escolhas de design, em relação à interfaces e à sincronicidade, foram feitas pela Microsoft para esse código.</w:t>
      </w:r>
    </w:p>
    <w:p w14:paraId="0F54E6E6" w14:textId="77777777" w:rsidR="00D8641C" w:rsidRDefault="00D8641C" w:rsidP="00D8641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Passaremos pelos pacotes necessários para instalar o Identity e um projeto criado a partir do zero. Ou seja, não precisaremos de um projeto criado com ASP.NET Identity para fazer uso de suas funcionalidades. Também estudaremos o </w:t>
      </w:r>
      <w:hyperlink r:id="rId15" w:tgtFrame="_blank" w:history="1">
        <w:r>
          <w:rPr>
            <w:rStyle w:val="Hyperlink"/>
            <w:sz w:val="27"/>
            <w:szCs w:val="27"/>
          </w:rPr>
          <w:t>Owin</w:t>
        </w:r>
      </w:hyperlink>
      <w:r>
        <w:rPr>
          <w:color w:val="3D464D"/>
          <w:sz w:val="27"/>
          <w:szCs w:val="27"/>
        </w:rPr>
        <w:t>, entendendo porquê ele necessário em um projeto ASP.NET Identity e como utilizá-lo no nosso projeto.</w:t>
      </w:r>
    </w:p>
    <w:p w14:paraId="472AB67C" w14:textId="77777777" w:rsidR="00D8641C" w:rsidRDefault="00D8641C" w:rsidP="00D8641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Nesse curso, para utilizarmos esse </w:t>
      </w:r>
      <w:r>
        <w:rPr>
          <w:rStyle w:val="nfase"/>
          <w:color w:val="3D464D"/>
          <w:sz w:val="27"/>
          <w:szCs w:val="27"/>
        </w:rPr>
        <w:t>framework</w:t>
      </w:r>
      <w:r>
        <w:rPr>
          <w:color w:val="3D464D"/>
          <w:sz w:val="27"/>
          <w:szCs w:val="27"/>
        </w:rPr>
        <w:t>, precisaremos armazenar nossas usuárias e usuários em algum lugar. Pensando nisso, utilizaremos o </w:t>
      </w:r>
      <w:hyperlink r:id="rId16" w:tgtFrame="_blank" w:history="1">
        <w:r>
          <w:rPr>
            <w:rStyle w:val="Hyperlink"/>
            <w:sz w:val="27"/>
            <w:szCs w:val="27"/>
          </w:rPr>
          <w:t>Entity Framework</w:t>
        </w:r>
      </w:hyperlink>
      <w:r>
        <w:rPr>
          <w:color w:val="3D464D"/>
          <w:sz w:val="27"/>
          <w:szCs w:val="27"/>
        </w:rPr>
        <w:t> para fazer a persistência desses dados. Mas, ter conhecimento sobre ele não será obrigatório para o que estudaremos. Qualquer conteúdo que explorarmos acerca dele, será discutido e resolvido no próprio vídeo da aula.</w:t>
      </w:r>
    </w:p>
    <w:p w14:paraId="4CA77DFA" w14:textId="77777777" w:rsidR="00D8641C" w:rsidRDefault="00D8641C" w:rsidP="00D8641C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Então, passaremos pela arquitetura, pacotes, Owin e sincronicidade do ASP.NET Identity e, no final do curso, conseguiremos enviar um e-mail de confirmação de conta para usuárias e usuários. Trata-se daquele recurso de segurança que não permite a entrada em um sistema, sem ter confirmação por e-mail antes.</w:t>
      </w:r>
    </w:p>
    <w:p w14:paraId="5098ABDF" w14:textId="77777777" w:rsidR="00D8641C" w:rsidRDefault="00D8641C" w:rsidP="00D8641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Esse curso de ASP.NET Identity foi dividido em quatro partes. Nessa primeira, formaremos um conhecimento para que nas próximas três partes, possamos implementar recursos avançados, como: autenticação de dois fatores e autenticação externa, além de restrições de acesso por meio de </w:t>
      </w:r>
      <w:r>
        <w:rPr>
          <w:rStyle w:val="nfase"/>
          <w:color w:val="3D464D"/>
          <w:sz w:val="27"/>
          <w:szCs w:val="27"/>
        </w:rPr>
        <w:t>roles</w:t>
      </w:r>
      <w:r>
        <w:rPr>
          <w:color w:val="3D464D"/>
          <w:sz w:val="27"/>
          <w:szCs w:val="27"/>
        </w:rPr>
        <w:t>. Também entenderemos como é esse conceito de </w:t>
      </w:r>
      <w:r>
        <w:rPr>
          <w:rStyle w:val="nfase"/>
          <w:color w:val="3D464D"/>
          <w:sz w:val="27"/>
          <w:szCs w:val="27"/>
        </w:rPr>
        <w:t>Clay</w:t>
      </w:r>
      <w:r>
        <w:rPr>
          <w:color w:val="3D464D"/>
          <w:sz w:val="27"/>
          <w:szCs w:val="27"/>
        </w:rPr>
        <w:t>. Legal?</w:t>
      </w:r>
    </w:p>
    <w:p w14:paraId="0C0671DE" w14:textId="71CD6449" w:rsidR="00D8641C" w:rsidRDefault="00D8641C" w:rsidP="00D8641C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Então, vamos começar essa jornada pelo ASP.NET Identity?</w:t>
      </w:r>
    </w:p>
    <w:p w14:paraId="00BB5943" w14:textId="501F499B" w:rsidR="00C66356" w:rsidRDefault="00C66356" w:rsidP="00C66356">
      <w:pPr>
        <w:pStyle w:val="Ttulo4"/>
        <w:shd w:val="clear" w:color="auto" w:fill="FAFCFF"/>
        <w:spacing w:before="0"/>
        <w:rPr>
          <w:rFonts w:ascii="Times New Roman" w:eastAsia="Times New Roman" w:hAnsi="Times New Roman" w:cs="Times New Roman"/>
          <w:sz w:val="27"/>
          <w:szCs w:val="27"/>
        </w:rPr>
      </w:pPr>
      <w:r w:rsidRPr="00C66356">
        <w:rPr>
          <w:rFonts w:ascii="Times New Roman" w:eastAsia="Times New Roman" w:hAnsi="Times New Roman" w:cs="Times New Roman"/>
          <w:sz w:val="27"/>
          <w:szCs w:val="27"/>
        </w:rPr>
        <w:t>Propósito do AspNet Identity</w:t>
      </w:r>
    </w:p>
    <w:p w14:paraId="5B57B159" w14:textId="7047A9C9" w:rsidR="00C66356" w:rsidRDefault="00C66356" w:rsidP="00C66356">
      <w:pPr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>Durante o curso, aprenderemos sobre a arquitetura e as principais classes do AspNet Identity! Mas, afinal, qual é o propósito do AspNet Identity?</w:t>
      </w:r>
    </w:p>
    <w:p w14:paraId="6F9F0495" w14:textId="77777777" w:rsidR="00C66356" w:rsidRDefault="00C66356" w:rsidP="00C66356">
      <w:pPr>
        <w:spacing w:after="0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C66356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t>O gerenciamento de identidades de usuários</w:t>
      </w:r>
    </w:p>
    <w:p w14:paraId="59A55D22" w14:textId="383BF7D2" w:rsidR="00C66356" w:rsidRPr="00C66356" w:rsidRDefault="00C66356" w:rsidP="00C66356">
      <w:pPr>
        <w:spacing w:after="0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C66356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 xml:space="preserve">O </w:t>
      </w:r>
      <w:proofErr w:type="spellStart"/>
      <w:r w:rsidRPr="00C66356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AspNet</w:t>
      </w:r>
      <w:proofErr w:type="spellEnd"/>
      <w:r w:rsidRPr="00C66356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 xml:space="preserve"> </w:t>
      </w:r>
      <w:proofErr w:type="spellStart"/>
      <w:r w:rsidRPr="00C66356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Identity</w:t>
      </w:r>
      <w:proofErr w:type="spellEnd"/>
      <w:r w:rsidRPr="00C66356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 xml:space="preserve"> é uma biblioteca de gerenciamento de identidades de usuários .</w:t>
      </w:r>
    </w:p>
    <w:p w14:paraId="71EB597E" w14:textId="09FCDF57" w:rsidR="00847645" w:rsidRDefault="00A92BCD" w:rsidP="00847645">
      <w:pPr>
        <w:pStyle w:val="Ttulo1"/>
        <w:rPr>
          <w:b/>
          <w:bCs/>
          <w:noProof/>
        </w:rPr>
      </w:pPr>
      <w:bookmarkStart w:id="4" w:name="_Toc63414117"/>
      <w:r>
        <w:rPr>
          <w:b/>
          <w:bCs/>
          <w:noProof/>
        </w:rPr>
        <w:lastRenderedPageBreak/>
        <w:t>Aulas:</w:t>
      </w:r>
      <w:bookmarkEnd w:id="4"/>
      <w:r>
        <w:rPr>
          <w:b/>
          <w:bCs/>
          <w:noProof/>
        </w:rPr>
        <w:t xml:space="preserve"> </w:t>
      </w:r>
    </w:p>
    <w:p w14:paraId="4510B3F1" w14:textId="77777777" w:rsidR="00A3585C" w:rsidRPr="00A3585C" w:rsidRDefault="00A3585C" w:rsidP="00A3585C"/>
    <w:p w14:paraId="6CD524B1" w14:textId="02F43EC1" w:rsidR="004C4B29" w:rsidRDefault="00847645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847645">
        <w:rPr>
          <w:rFonts w:ascii="Times New Roman" w:eastAsia="Times New Roman" w:hAnsi="Times New Roman" w:cs="Times New Roman"/>
          <w:color w:val="3D464D"/>
          <w:sz w:val="27"/>
          <w:szCs w:val="27"/>
        </w:rPr>
        <w:t>Aula 0</w:t>
      </w:r>
      <w:r w:rsidR="00D8641C">
        <w:rPr>
          <w:rFonts w:ascii="Times New Roman" w:eastAsia="Times New Roman" w:hAnsi="Times New Roman" w:cs="Times New Roman"/>
          <w:color w:val="3D464D"/>
          <w:sz w:val="27"/>
          <w:szCs w:val="27"/>
        </w:rPr>
        <w:t>1</w:t>
      </w:r>
      <w:r w:rsidRPr="00847645">
        <w:rPr>
          <w:rFonts w:ascii="Times New Roman" w:eastAsia="Times New Roman" w:hAnsi="Times New Roman" w:cs="Times New Roman"/>
          <w:color w:val="3D464D"/>
          <w:sz w:val="27"/>
          <w:szCs w:val="27"/>
        </w:rPr>
        <w:t xml:space="preserve">: </w:t>
      </w:r>
      <w:r w:rsidR="00A92BCD" w:rsidRPr="00A92BCD">
        <w:rPr>
          <w:rFonts w:ascii="Open Sans" w:hAnsi="Open Sans" w:cs="Open Sans"/>
          <w:color w:val="00C86F"/>
          <w:sz w:val="26"/>
          <w:szCs w:val="26"/>
        </w:rPr>
        <w:t xml:space="preserve">Começando com AspNet Identity </w:t>
      </w:r>
    </w:p>
    <w:p w14:paraId="0A40893B" w14:textId="0898501F" w:rsidR="00C66356" w:rsidRDefault="00C66356" w:rsidP="00C66356">
      <w:pPr>
        <w:pStyle w:val="Ttulo4"/>
        <w:shd w:val="clear" w:color="auto" w:fill="FAFCFF"/>
        <w:spacing w:before="0"/>
        <w:rPr>
          <w:rFonts w:ascii="Times New Roman" w:eastAsia="Times New Roman" w:hAnsi="Times New Roman" w:cs="Times New Roman"/>
          <w:color w:val="3D464D"/>
          <w:sz w:val="27"/>
          <w:szCs w:val="27"/>
        </w:rPr>
      </w:pPr>
      <w:r>
        <w:rPr>
          <w:rFonts w:ascii="Open Sans" w:hAnsi="Open Sans" w:cs="Open Sans"/>
          <w:color w:val="3D464D"/>
          <w:spacing w:val="-8"/>
          <w:sz w:val="32"/>
          <w:szCs w:val="32"/>
        </w:rPr>
        <w:t> </w:t>
      </w:r>
      <w:r w:rsidRPr="00C66356">
        <w:rPr>
          <w:rFonts w:ascii="Times New Roman" w:eastAsia="Times New Roman" w:hAnsi="Times New Roman" w:cs="Times New Roman"/>
          <w:color w:val="3D464D"/>
          <w:sz w:val="27"/>
          <w:szCs w:val="27"/>
        </w:rPr>
        <w:t>Instalando os pacotes necessários</w:t>
      </w:r>
    </w:p>
    <w:p w14:paraId="7B31893C" w14:textId="77777777" w:rsidR="00C66356" w:rsidRDefault="00C66356" w:rsidP="00C6635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Vamos começar o curso de ASP.NET Identity? No cenário que trabalharemos, o ByteBank é nosso cliente, e ele quer criar um novo meio de comunicação para estreitar relações com seus usuários. Esse novo meio de comunicação será um </w:t>
      </w:r>
      <w:r>
        <w:rPr>
          <w:rStyle w:val="Forte"/>
          <w:color w:val="3D464D"/>
          <w:sz w:val="27"/>
          <w:szCs w:val="27"/>
        </w:rPr>
        <w:t>fórum</w:t>
      </w:r>
      <w:r>
        <w:rPr>
          <w:color w:val="3D464D"/>
          <w:sz w:val="27"/>
          <w:szCs w:val="27"/>
        </w:rPr>
        <w:t>, no qual as pessoas poderão discutir assuntos relacionados ao mundo financeiro, ou seja, sobre: investimentos, cartões e o próprio banco, ByteBank.</w:t>
      </w:r>
    </w:p>
    <w:p w14:paraId="366AB49E" w14:textId="77777777" w:rsidR="00C66356" w:rsidRDefault="00C66356" w:rsidP="00C6635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Como será uma aplicação ASP.NET, abriremos uma nova instância do Visual Studio e criaremos um projeto ASP.NET MVC, a partir do menu "File &gt; New &gt; Project".</w:t>
      </w:r>
    </w:p>
    <w:p w14:paraId="369FD882" w14:textId="696BD126" w:rsidR="00C66356" w:rsidRDefault="00C66356" w:rsidP="00C6635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 wp14:anchorId="21E95585" wp14:editId="50F413DC">
            <wp:extent cx="5731510" cy="328422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3A0F4" w14:textId="6987DCB7" w:rsidR="00C66356" w:rsidRDefault="00C66356" w:rsidP="00C6635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</w:rPr>
        <w:drawing>
          <wp:inline distT="0" distB="0" distL="0" distR="0" wp14:anchorId="1C2B4355" wp14:editId="42C2C81B">
            <wp:extent cx="5076190" cy="210476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B52A" w14:textId="77777777" w:rsidR="00C66356" w:rsidRDefault="00C66356" w:rsidP="00C6635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Para desenvolver esse curso, foi utilizado o </w:t>
      </w:r>
      <w:hyperlink r:id="rId19" w:tgtFrame="_blank" w:history="1">
        <w:r>
          <w:rPr>
            <w:rStyle w:val="Hyperlink"/>
            <w:sz w:val="27"/>
            <w:szCs w:val="27"/>
          </w:rPr>
          <w:t>Visual Studio 2017, versão Community</w:t>
        </w:r>
      </w:hyperlink>
      <w:r>
        <w:rPr>
          <w:color w:val="3D464D"/>
          <w:sz w:val="27"/>
          <w:szCs w:val="27"/>
        </w:rPr>
        <w:t>. Sendo assim, na janela que se abrirá para configuração do novo projeto, no menu esquerdo, navegaremos por "Visual C# &gt; Web", no qual encontraremos a opção "ASP.NET Web Application (.NET Framework)".</w:t>
      </w:r>
    </w:p>
    <w:p w14:paraId="4CCFE01A" w14:textId="77777777" w:rsidR="00C66356" w:rsidRDefault="00C66356" w:rsidP="00C6635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Importante notar que trata-se de um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.NET Framework</w:t>
      </w:r>
      <w:r>
        <w:rPr>
          <w:color w:val="3D464D"/>
          <w:sz w:val="27"/>
          <w:szCs w:val="27"/>
        </w:rPr>
        <w:t>. Esse é o texto apresentado na versão 2017 do Visual Studio. Talvez, a versão 2015 ou outra que você esteja utilizando apresente um texto diferente, mas o importante é ser uma aplicação ASP.NET,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.NET Framework</w:t>
      </w:r>
      <w:r>
        <w:rPr>
          <w:color w:val="3D464D"/>
          <w:sz w:val="27"/>
          <w:szCs w:val="27"/>
        </w:rPr>
        <w:t>.</w:t>
      </w:r>
    </w:p>
    <w:p w14:paraId="5DD52919" w14:textId="77777777" w:rsidR="00C66356" w:rsidRDefault="00C66356" w:rsidP="00C6635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 essa opção selecionada, nomearemos nosso projeto como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ByteBank.Forum</w:t>
      </w:r>
      <w:r>
        <w:rPr>
          <w:color w:val="3D464D"/>
          <w:sz w:val="27"/>
          <w:szCs w:val="27"/>
        </w:rPr>
        <w:t>. Em "Location", é possível definir o local de instalação. Com tudo devidamente configurado, clicaremos em "OK", no canto inferior direito.</w:t>
      </w:r>
    </w:p>
    <w:p w14:paraId="55969440" w14:textId="04B65A69" w:rsidR="00C66356" w:rsidRDefault="00C66356" w:rsidP="00C6635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 wp14:anchorId="0F82A0FE" wp14:editId="546DB78A">
            <wp:extent cx="5731510" cy="3279775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716AE" w14:textId="728807F8" w:rsidR="00C66356" w:rsidRDefault="00C66356" w:rsidP="00C6635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</w:rPr>
        <w:drawing>
          <wp:inline distT="0" distB="0" distL="0" distR="0" wp14:anchorId="67A6B91E" wp14:editId="4C5F5632">
            <wp:extent cx="5731510" cy="2684145"/>
            <wp:effectExtent l="0" t="0" r="254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31DF" w14:textId="77777777" w:rsidR="00C66356" w:rsidRDefault="00C66356" w:rsidP="00C6635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Na janela seguinte, teremos mais uma etapa desse </w:t>
      </w:r>
      <w:r>
        <w:rPr>
          <w:rStyle w:val="nfase"/>
          <w:color w:val="3D464D"/>
          <w:sz w:val="27"/>
          <w:szCs w:val="27"/>
        </w:rPr>
        <w:t>Wizard</w:t>
      </w:r>
      <w:r>
        <w:rPr>
          <w:color w:val="3D464D"/>
          <w:sz w:val="27"/>
          <w:szCs w:val="27"/>
        </w:rPr>
        <w:t> de criação de projeto, na qual selecionaremos o </w:t>
      </w:r>
      <w:r>
        <w:rPr>
          <w:rStyle w:val="nfase"/>
          <w:color w:val="3D464D"/>
          <w:sz w:val="27"/>
          <w:szCs w:val="27"/>
        </w:rPr>
        <w:t>template</w:t>
      </w:r>
      <w:r>
        <w:rPr>
          <w:color w:val="3D464D"/>
          <w:sz w:val="27"/>
          <w:szCs w:val="27"/>
        </w:rPr>
        <w:t> para nossa aplicação. Dentre as seguintes opções:</w:t>
      </w:r>
    </w:p>
    <w:p w14:paraId="10FFEA97" w14:textId="77777777" w:rsidR="00C66356" w:rsidRDefault="00C66356" w:rsidP="00C66356">
      <w:pPr>
        <w:numPr>
          <w:ilvl w:val="0"/>
          <w:numId w:val="20"/>
        </w:numPr>
        <w:shd w:val="clear" w:color="auto" w:fill="FFFFFF"/>
        <w:spacing w:after="0"/>
        <w:ind w:left="480"/>
        <w:rPr>
          <w:color w:val="3D464D"/>
          <w:sz w:val="27"/>
          <w:szCs w:val="27"/>
        </w:rPr>
      </w:pPr>
      <w:r>
        <w:rPr>
          <w:rStyle w:val="nfase"/>
          <w:color w:val="3D464D"/>
          <w:sz w:val="27"/>
          <w:szCs w:val="27"/>
        </w:rPr>
        <w:t>Empty</w:t>
      </w:r>
      <w:r>
        <w:rPr>
          <w:color w:val="3D464D"/>
          <w:sz w:val="27"/>
          <w:szCs w:val="27"/>
        </w:rPr>
        <w:t> (Vazio)</w:t>
      </w:r>
    </w:p>
    <w:p w14:paraId="44D76DA2" w14:textId="77777777" w:rsidR="00C66356" w:rsidRDefault="00C66356" w:rsidP="00C66356">
      <w:pPr>
        <w:numPr>
          <w:ilvl w:val="0"/>
          <w:numId w:val="20"/>
        </w:numPr>
        <w:shd w:val="clear" w:color="auto" w:fill="FFFFFF"/>
        <w:spacing w:after="0"/>
        <w:ind w:left="480"/>
        <w:rPr>
          <w:color w:val="3D464D"/>
          <w:sz w:val="27"/>
          <w:szCs w:val="27"/>
        </w:rPr>
      </w:pPr>
      <w:r>
        <w:rPr>
          <w:rStyle w:val="nfase"/>
          <w:color w:val="3D464D"/>
          <w:sz w:val="27"/>
          <w:szCs w:val="27"/>
        </w:rPr>
        <w:t>Web Forms</w:t>
      </w:r>
    </w:p>
    <w:p w14:paraId="1795C455" w14:textId="77777777" w:rsidR="00C66356" w:rsidRDefault="00C66356" w:rsidP="00C66356">
      <w:pPr>
        <w:numPr>
          <w:ilvl w:val="0"/>
          <w:numId w:val="20"/>
        </w:numPr>
        <w:shd w:val="clear" w:color="auto" w:fill="FFFFFF"/>
        <w:spacing w:before="60" w:after="6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MVC</w:t>
      </w:r>
    </w:p>
    <w:p w14:paraId="6799BA9B" w14:textId="77777777" w:rsidR="00C66356" w:rsidRDefault="00C66356" w:rsidP="00C66356">
      <w:pPr>
        <w:numPr>
          <w:ilvl w:val="0"/>
          <w:numId w:val="20"/>
        </w:numPr>
        <w:shd w:val="clear" w:color="auto" w:fill="FFFFFF"/>
        <w:spacing w:after="0"/>
        <w:ind w:left="480"/>
        <w:rPr>
          <w:color w:val="3D464D"/>
          <w:sz w:val="27"/>
          <w:szCs w:val="27"/>
        </w:rPr>
      </w:pPr>
      <w:r>
        <w:rPr>
          <w:rStyle w:val="nfase"/>
          <w:color w:val="3D464D"/>
          <w:sz w:val="27"/>
          <w:szCs w:val="27"/>
        </w:rPr>
        <w:t>Web API</w:t>
      </w:r>
    </w:p>
    <w:p w14:paraId="0F98C253" w14:textId="77777777" w:rsidR="00C66356" w:rsidRDefault="00C66356" w:rsidP="00C66356">
      <w:pPr>
        <w:numPr>
          <w:ilvl w:val="0"/>
          <w:numId w:val="20"/>
        </w:numPr>
        <w:shd w:val="clear" w:color="auto" w:fill="FFFFFF"/>
        <w:spacing w:after="0"/>
        <w:ind w:left="480"/>
        <w:rPr>
          <w:color w:val="3D464D"/>
          <w:sz w:val="27"/>
          <w:szCs w:val="27"/>
        </w:rPr>
      </w:pPr>
      <w:r>
        <w:rPr>
          <w:rStyle w:val="nfase"/>
          <w:color w:val="3D464D"/>
          <w:sz w:val="27"/>
          <w:szCs w:val="27"/>
        </w:rPr>
        <w:t>Single Page Application</w:t>
      </w:r>
    </w:p>
    <w:p w14:paraId="7263A0D9" w14:textId="77777777" w:rsidR="00C66356" w:rsidRDefault="00C66356" w:rsidP="00C66356">
      <w:pPr>
        <w:numPr>
          <w:ilvl w:val="0"/>
          <w:numId w:val="20"/>
        </w:numPr>
        <w:shd w:val="clear" w:color="auto" w:fill="FFFFFF"/>
        <w:spacing w:after="0"/>
        <w:ind w:left="480"/>
        <w:rPr>
          <w:color w:val="3D464D"/>
          <w:sz w:val="27"/>
          <w:szCs w:val="27"/>
        </w:rPr>
      </w:pPr>
      <w:r>
        <w:rPr>
          <w:rStyle w:val="nfase"/>
          <w:color w:val="3D464D"/>
          <w:sz w:val="27"/>
          <w:szCs w:val="27"/>
        </w:rPr>
        <w:t>Azure API App</w:t>
      </w:r>
    </w:p>
    <w:p w14:paraId="731E9599" w14:textId="77777777" w:rsidR="00C66356" w:rsidRDefault="00C66356" w:rsidP="00C6635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Escolheremos MVC. Precisamos considerar que teremos a preocupação de gerenciar as contas de usuárias e usuários do fórum. E, por mais que, à direita das opções, encontremos um botão para alterar a autenticação ("</w:t>
      </w:r>
      <w:r>
        <w:rPr>
          <w:rStyle w:val="nfase"/>
          <w:color w:val="3D464D"/>
          <w:sz w:val="27"/>
          <w:szCs w:val="27"/>
        </w:rPr>
        <w:t>Change Authentication</w:t>
      </w:r>
      <w:r>
        <w:rPr>
          <w:color w:val="3D464D"/>
          <w:sz w:val="27"/>
          <w:szCs w:val="27"/>
        </w:rPr>
        <w:t>"), não utilizaremos o do </w:t>
      </w:r>
      <w:r>
        <w:rPr>
          <w:rStyle w:val="nfase"/>
          <w:color w:val="3D464D"/>
          <w:sz w:val="27"/>
          <w:szCs w:val="27"/>
        </w:rPr>
        <w:t>template</w:t>
      </w:r>
      <w:r>
        <w:rPr>
          <w:color w:val="3D464D"/>
          <w:sz w:val="27"/>
          <w:szCs w:val="27"/>
        </w:rPr>
        <w:t> do Visual Studio, pois entenderemos como esse recurso deve ser utilizado, construindo-o. Portanto, manteremos acionada a opção "No Authentication".</w:t>
      </w:r>
    </w:p>
    <w:p w14:paraId="775DF6A8" w14:textId="448B31D2" w:rsidR="00C66356" w:rsidRDefault="00C66356" w:rsidP="00C6635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 wp14:anchorId="2166E34D" wp14:editId="3D1AB47F">
            <wp:extent cx="5731510" cy="375285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C7068" w14:textId="77777777" w:rsidR="00C66356" w:rsidRDefault="00C66356" w:rsidP="00C6635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Feito isso, clicaremos em "OK", no canto inferior direito, e o projeto será criado.</w:t>
      </w:r>
    </w:p>
    <w:p w14:paraId="40013CD8" w14:textId="77777777" w:rsidR="00C66356" w:rsidRDefault="00C66356" w:rsidP="00C6635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Bom, optamos por utilizar a opção "No Authentication". No entanto, manteremos a preocupação com o gerenciamento de contas do fórum, no caso: em cadastros e como será feito o login. Para isso, utilizaremos o ASP.NET Identity. Então, no menu superior, acessaremos "Tools &gt; NuGet Package Manager &gt; Package Manager Console".</w:t>
      </w:r>
    </w:p>
    <w:p w14:paraId="0A87F613" w14:textId="007AA96A" w:rsidR="00C66356" w:rsidRDefault="00C66356" w:rsidP="00C6635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lastRenderedPageBreak/>
        <w:drawing>
          <wp:inline distT="0" distB="0" distL="0" distR="0" wp14:anchorId="032ACF34" wp14:editId="468D0793">
            <wp:extent cx="5731510" cy="3599180"/>
            <wp:effectExtent l="0" t="0" r="254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F489" w14:textId="3186FB42" w:rsidR="00C66356" w:rsidRDefault="00C66356" w:rsidP="00C6635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</w:rPr>
        <w:drawing>
          <wp:inline distT="0" distB="0" distL="0" distR="0" wp14:anchorId="2261D6CA" wp14:editId="528D4B3F">
            <wp:extent cx="5731510" cy="371856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F4F2" w14:textId="77777777" w:rsidR="00C66356" w:rsidRDefault="00C66356" w:rsidP="00C6635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Dessa forma, poderemos incluir um pacote de dependência em nosso projeto,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ByteBank.Forum</w:t>
      </w:r>
      <w:r>
        <w:rPr>
          <w:color w:val="3D464D"/>
          <w:sz w:val="27"/>
          <w:szCs w:val="27"/>
        </w:rPr>
        <w:t>. Com o console aberto, instalaremos alguns pacotes do Identity, adicionando após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PM&gt;</w:t>
      </w:r>
      <w:r>
        <w:rPr>
          <w:color w:val="3D464D"/>
          <w:sz w:val="27"/>
          <w:szCs w:val="27"/>
        </w:rPr>
        <w:t>:</w:t>
      </w:r>
    </w:p>
    <w:p w14:paraId="6F7CAAAC" w14:textId="2C9C805C" w:rsidR="00C66356" w:rsidRDefault="00C66356" w:rsidP="00C66356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ln"/>
          <w:color w:val="3D464D"/>
        </w:rPr>
        <w:t>PM</w:t>
      </w:r>
      <w:r>
        <w:rPr>
          <w:rStyle w:val="pun"/>
          <w:color w:val="999999"/>
        </w:rPr>
        <w:t>&gt;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Install</w:t>
      </w:r>
      <w:r>
        <w:rPr>
          <w:rStyle w:val="pun"/>
          <w:color w:val="999999"/>
        </w:rPr>
        <w:t>-</w:t>
      </w:r>
      <w:r>
        <w:rPr>
          <w:rStyle w:val="typ"/>
          <w:color w:val="A67F59"/>
        </w:rPr>
        <w:t>Package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Microsoft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AspNet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Identity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Core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-</w:t>
      </w:r>
      <w:r>
        <w:rPr>
          <w:rStyle w:val="typ"/>
          <w:color w:val="A67F59"/>
        </w:rPr>
        <w:t>Version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2.2</w:t>
      </w:r>
      <w:r>
        <w:rPr>
          <w:rStyle w:val="pun"/>
          <w:color w:val="999999"/>
        </w:rPr>
        <w:t>.</w:t>
      </w:r>
      <w:r>
        <w:rPr>
          <w:rStyle w:val="lit"/>
          <w:color w:val="990055"/>
        </w:rPr>
        <w:t>1</w:t>
      </w:r>
    </w:p>
    <w:p w14:paraId="1CAC829F" w14:textId="77777777" w:rsidR="00C66356" w:rsidRDefault="00C66356" w:rsidP="00C6635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Especificamos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Core</w:t>
      </w:r>
      <w:r>
        <w:rPr>
          <w:color w:val="3D464D"/>
          <w:sz w:val="27"/>
          <w:szCs w:val="27"/>
        </w:rPr>
        <w:t> ao final, considerando que o ASP.NET Identity possui vários pacotes, dentro do Nuget. Esse pacote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Core</w:t>
      </w:r>
      <w:r>
        <w:rPr>
          <w:color w:val="3D464D"/>
          <w:sz w:val="27"/>
          <w:szCs w:val="27"/>
        </w:rPr>
        <w:t> contém os principais recursos e bibliotecas do Identity.</w:t>
      </w:r>
    </w:p>
    <w:p w14:paraId="211BC43D" w14:textId="77777777" w:rsidR="00C66356" w:rsidRDefault="00C66356" w:rsidP="00C6635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Além disso, apontamos a versão (</w:t>
      </w:r>
      <w:r>
        <w:rPr>
          <w:rStyle w:val="CdigoHTML"/>
          <w:color w:val="3D464D"/>
          <w:sz w:val="23"/>
          <w:szCs w:val="23"/>
          <w:shd w:val="clear" w:color="auto" w:fill="F0F3F5"/>
        </w:rPr>
        <w:t>Version 2.2.1</w:t>
      </w:r>
      <w:r>
        <w:rPr>
          <w:color w:val="3D464D"/>
          <w:sz w:val="27"/>
          <w:szCs w:val="27"/>
        </w:rPr>
        <w:t>), que é a mais atual — pelo menos durante a gravação desse curso. No momento em que você iniciar o curso e implementar isso na sua máquina, para evitar problemas, recomendo que utilize a mesma versão, para entendermos juntos como funciona o Identity.</w:t>
      </w:r>
    </w:p>
    <w:p w14:paraId="56B8EE88" w14:textId="77777777" w:rsidR="00A3585C" w:rsidRDefault="00C66356" w:rsidP="00C6635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Após digitar a linha de instalação, teclaremos "Enter"</w:t>
      </w:r>
    </w:p>
    <w:p w14:paraId="4B959143" w14:textId="77777777" w:rsidR="00A3585C" w:rsidRDefault="00A3585C" w:rsidP="00C6635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</w:rPr>
        <w:drawing>
          <wp:inline distT="0" distB="0" distL="0" distR="0" wp14:anchorId="7515F85D" wp14:editId="4D769B20">
            <wp:extent cx="5731510" cy="322262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356">
        <w:rPr>
          <w:color w:val="3D464D"/>
          <w:sz w:val="27"/>
          <w:szCs w:val="27"/>
        </w:rPr>
        <w:t xml:space="preserve"> e aguardaremos a instalação de todos os pacotes relacionados ao Identity. </w:t>
      </w:r>
    </w:p>
    <w:p w14:paraId="3A967D8D" w14:textId="77777777" w:rsidR="00A3585C" w:rsidRDefault="00A3585C" w:rsidP="00C6635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8A10512" wp14:editId="0E466AFB">
            <wp:extent cx="5731510" cy="4053840"/>
            <wp:effectExtent l="0" t="0" r="254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0DA9" w14:textId="3E82CA45" w:rsidR="00C66356" w:rsidRDefault="00C66356" w:rsidP="00C6635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Enquanto isso, podemos pensar no local em que serão armazenados essas usuárias e usuários, além das informações a respeito do gerenciamento deles. Já que estamos trabalhando com ASP.NET, ASP.NET MVC e ASP.NET Identity, ou seja, todos produtos da Microsoft, em cima do .NET, é uma escolha natural armazenar esses dados no Entity Framework. Sendo assim, instalaremos mais um pacote, relacionado ao Entity Framework e à interface dele com o nosso ASP.NET Identity.</w:t>
      </w:r>
    </w:p>
    <w:p w14:paraId="6ACCDA65" w14:textId="642F5BD5" w:rsidR="00C66356" w:rsidRDefault="00C66356" w:rsidP="00C6635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isso, abaixo da instalação do pacote anterior, após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PM&gt;</w:t>
      </w:r>
      <w:r>
        <w:rPr>
          <w:color w:val="3D464D"/>
          <w:sz w:val="27"/>
          <w:szCs w:val="27"/>
        </w:rPr>
        <w:t>, acionaremos a seta para cima do teclado para verificar o histórico de pacotes. Com isso, encontraremos a linha que utilizamos para a primeira instalação, que reutilizaremos, aplicando algumas alterações. Bastará substituirmos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Core</w:t>
      </w:r>
      <w:r>
        <w:rPr>
          <w:color w:val="3D464D"/>
          <w:sz w:val="27"/>
          <w:szCs w:val="27"/>
        </w:rPr>
        <w:t> por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EntityFramework</w:t>
      </w:r>
      <w:r>
        <w:rPr>
          <w:color w:val="3D464D"/>
          <w:sz w:val="27"/>
          <w:szCs w:val="27"/>
        </w:rPr>
        <w:t>. A versão permanecerá a mesma:</w:t>
      </w:r>
    </w:p>
    <w:p w14:paraId="07E2F4E4" w14:textId="77777777" w:rsidR="00A3585C" w:rsidRDefault="00A3585C" w:rsidP="00C6635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14:paraId="4FE331E7" w14:textId="7872B8FB" w:rsidR="00C66356" w:rsidRDefault="00C66356" w:rsidP="00C66356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ln"/>
          <w:color w:val="3D464D"/>
        </w:rPr>
        <w:t>PM</w:t>
      </w:r>
      <w:r>
        <w:rPr>
          <w:rStyle w:val="pun"/>
          <w:color w:val="999999"/>
        </w:rPr>
        <w:t>&gt;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Install</w:t>
      </w:r>
      <w:r>
        <w:rPr>
          <w:rStyle w:val="pun"/>
          <w:color w:val="999999"/>
        </w:rPr>
        <w:t>-</w:t>
      </w:r>
      <w:r>
        <w:rPr>
          <w:rStyle w:val="typ"/>
          <w:color w:val="A67F59"/>
        </w:rPr>
        <w:t>Package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Microsoft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AspNet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Identity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EntityFramework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-</w:t>
      </w:r>
      <w:r>
        <w:rPr>
          <w:rStyle w:val="typ"/>
          <w:color w:val="A67F59"/>
        </w:rPr>
        <w:t>Version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2.2</w:t>
      </w:r>
      <w:r>
        <w:rPr>
          <w:rStyle w:val="pun"/>
          <w:color w:val="999999"/>
        </w:rPr>
        <w:t>.</w:t>
      </w:r>
      <w:r>
        <w:rPr>
          <w:rStyle w:val="lit"/>
          <w:color w:val="990055"/>
        </w:rPr>
        <w:t>1</w:t>
      </w:r>
    </w:p>
    <w:p w14:paraId="3B4EDD2C" w14:textId="77777777" w:rsidR="00A3585C" w:rsidRDefault="00A3585C" w:rsidP="00C6635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14:paraId="59FE4342" w14:textId="28D981A2" w:rsidR="00C66356" w:rsidRDefault="00C66356" w:rsidP="00C6635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Teclaremos "Enter" e aguardaremos. Maravilha! Após um tempinho, teremos os pacotes instalados. Para verificar se a instalação foi feita corretamente, podemos acessar o menu direito e clicar em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packages.config</w:t>
      </w:r>
      <w:r>
        <w:rPr>
          <w:color w:val="3D464D"/>
          <w:sz w:val="27"/>
          <w:szCs w:val="27"/>
        </w:rPr>
        <w:t>.</w:t>
      </w:r>
    </w:p>
    <w:p w14:paraId="0A671ABD" w14:textId="77777777" w:rsidR="00C66356" w:rsidRDefault="00C66356" w:rsidP="00C66356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Nas linhas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15</w:t>
      </w:r>
      <w:r>
        <w:rPr>
          <w:color w:val="3D464D"/>
          <w:sz w:val="27"/>
          <w:szCs w:val="27"/>
        </w:rPr>
        <w:t> 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16</w:t>
      </w:r>
      <w:r>
        <w:rPr>
          <w:color w:val="3D464D"/>
          <w:sz w:val="27"/>
          <w:szCs w:val="27"/>
        </w:rPr>
        <w:t>, encontraremos as duas instalações que acabamos de fazer. Na sequência, no topo, clicaremos em "Google Chrome", para dar um </w:t>
      </w:r>
      <w:r>
        <w:rPr>
          <w:rStyle w:val="nfase"/>
          <w:color w:val="3D464D"/>
          <w:sz w:val="27"/>
          <w:szCs w:val="27"/>
        </w:rPr>
        <w:t>Start</w:t>
      </w:r>
      <w:r>
        <w:rPr>
          <w:color w:val="3D464D"/>
          <w:sz w:val="27"/>
          <w:szCs w:val="27"/>
        </w:rPr>
        <w:t> e conferirmos que está compilando e está tudo </w:t>
      </w:r>
      <w:r>
        <w:rPr>
          <w:rStyle w:val="nfase"/>
          <w:color w:val="3D464D"/>
          <w:sz w:val="27"/>
          <w:szCs w:val="27"/>
        </w:rPr>
        <w:t>bonitinho</w:t>
      </w:r>
      <w:r>
        <w:rPr>
          <w:color w:val="3D464D"/>
          <w:sz w:val="27"/>
          <w:szCs w:val="27"/>
        </w:rPr>
        <w:t> com essas dependências também.</w:t>
      </w:r>
    </w:p>
    <w:p w14:paraId="30797D62" w14:textId="0AD8C00F" w:rsidR="00C66356" w:rsidRDefault="00C66356" w:rsidP="00C6635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lastRenderedPageBreak/>
        <w:drawing>
          <wp:inline distT="0" distB="0" distL="0" distR="0" wp14:anchorId="1C5BA348" wp14:editId="3A55DBA9">
            <wp:extent cx="5731510" cy="2208530"/>
            <wp:effectExtent l="0" t="0" r="254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BDF56" w14:textId="77777777" w:rsidR="00C66356" w:rsidRDefault="00C66356" w:rsidP="00C6635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Aguardaremos a compilação da aplicação. Uma vez concluída, abrirá uma janela de navegador, que talvez demore mas um tempinho para carregar, até exibir o seguinte conteúdo:</w:t>
      </w:r>
    </w:p>
    <w:p w14:paraId="0B43ABB4" w14:textId="1D5137A1" w:rsidR="00C66356" w:rsidRDefault="00C66356" w:rsidP="00C6635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 wp14:anchorId="0293CD24" wp14:editId="559DAF0C">
            <wp:extent cx="5731510" cy="3615055"/>
            <wp:effectExtent l="0" t="0" r="2540" b="4445"/>
            <wp:docPr id="1" name="Imagem 1" descr="ASP.NET em destaque no topo da página. Abaixo, o texto, em inglês: ASP.NET is a free web framework for building great Web sites and Web applications using HTML, CSS and JavaScript. Abaixo, o botão &quot;Learn More&quot;. Em tópicos distribuídos na horizontal, há as opções: &quot;Getting Started&quot;, &quot;Get more libraries&quot; e &quot;Web Hosting&quot;. Os três com descrições resumidas e opção de &quot;Learn more&quot; també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SP.NET em destaque no topo da página. Abaixo, o texto, em inglês: ASP.NET is a free web framework for building great Web sites and Web applications using HTML, CSS and JavaScript. Abaixo, o botão &quot;Learn More&quot;. Em tópicos distribuídos na horizontal, há as opções: &quot;Getting Started&quot;, &quot;Get more libraries&quot; e &quot;Web Hosting&quot;. Os três com descrições resumidas e opção de &quot;Learn more&quot; também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EDA7A" w14:textId="57A2BA4F" w:rsidR="00C66356" w:rsidRDefault="00C66356" w:rsidP="00C6635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Maravilha! Nossa aplicação está rodando, com os pacotes instalados. Sendo assim, vamos começar a programar?</w:t>
      </w:r>
    </w:p>
    <w:p w14:paraId="78F9C7D9" w14:textId="77777777" w:rsidR="00A3585C" w:rsidRPr="00A3585C" w:rsidRDefault="00A3585C" w:rsidP="00A3585C">
      <w:pPr>
        <w:pStyle w:val="Ttulo4"/>
        <w:shd w:val="clear" w:color="auto" w:fill="FAFCFF"/>
        <w:spacing w:before="0"/>
        <w:rPr>
          <w:rFonts w:ascii="Times New Roman" w:eastAsia="Times New Roman" w:hAnsi="Times New Roman" w:cs="Times New Roman"/>
          <w:color w:val="3D464D"/>
          <w:sz w:val="27"/>
          <w:szCs w:val="27"/>
        </w:rPr>
      </w:pPr>
      <w:r w:rsidRPr="00A3585C">
        <w:rPr>
          <w:rFonts w:ascii="Times New Roman" w:eastAsia="Times New Roman" w:hAnsi="Times New Roman" w:cs="Times New Roman"/>
          <w:sz w:val="27"/>
          <w:szCs w:val="27"/>
        </w:rPr>
        <w:t>Pacote obrigatório</w:t>
      </w:r>
    </w:p>
    <w:p w14:paraId="18D25220" w14:textId="53064B13" w:rsidR="00A3585C" w:rsidRDefault="00A3585C" w:rsidP="00C66356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  <w:shd w:val="clear" w:color="auto" w:fill="FFFFFF"/>
        </w:rPr>
      </w:pPr>
      <w:r>
        <w:rPr>
          <w:color w:val="3D464D"/>
          <w:sz w:val="27"/>
          <w:szCs w:val="27"/>
          <w:shd w:val="clear" w:color="auto" w:fill="FFFFFF"/>
        </w:rPr>
        <w:t>Para usarmos o AspNet Identity em nosso projeto AspNet, foi obrigatório a instalação de qual pacote?</w:t>
      </w:r>
    </w:p>
    <w:p w14:paraId="4F1ABBDE" w14:textId="77777777" w:rsidR="00A3585C" w:rsidRPr="00A3585C" w:rsidRDefault="00A3585C" w:rsidP="00A3585C">
      <w:pPr>
        <w:spacing w:after="0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proofErr w:type="spellStart"/>
      <w:r w:rsidRPr="00A3585C"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  <w:lastRenderedPageBreak/>
        <w:t>Microsoft.AspNet.Identity.Core</w:t>
      </w:r>
      <w:proofErr w:type="spellEnd"/>
    </w:p>
    <w:p w14:paraId="4FA6058B" w14:textId="60E06BD6" w:rsidR="00A3585C" w:rsidRDefault="00A3585C" w:rsidP="00A3585C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  <w:r w:rsidRPr="00A3585C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 xml:space="preserve">Apenas o Core do </w:t>
      </w:r>
      <w:proofErr w:type="spellStart"/>
      <w:r w:rsidRPr="00A3585C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AspNet</w:t>
      </w:r>
      <w:proofErr w:type="spellEnd"/>
      <w:r w:rsidRPr="00A3585C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 xml:space="preserve"> </w:t>
      </w:r>
      <w:proofErr w:type="spellStart"/>
      <w:r w:rsidRPr="00A3585C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Identity</w:t>
      </w:r>
      <w:proofErr w:type="spellEnd"/>
      <w:r w:rsidRPr="00A3585C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 xml:space="preserve"> é necessário para começar a usá-lo.</w:t>
      </w:r>
    </w:p>
    <w:p w14:paraId="1C95E602" w14:textId="3DA59878" w:rsidR="00A3585C" w:rsidRDefault="00A3585C" w:rsidP="00A3585C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</w:p>
    <w:p w14:paraId="18CA6E24" w14:textId="60A86E0C" w:rsidR="00A3585C" w:rsidRDefault="00A3585C" w:rsidP="00A3585C">
      <w:pPr>
        <w:pStyle w:val="Ttulo4"/>
        <w:shd w:val="clear" w:color="auto" w:fill="FAFCFF"/>
        <w:spacing w:before="0"/>
        <w:rPr>
          <w:rFonts w:ascii="Times New Roman" w:eastAsia="Times New Roman" w:hAnsi="Times New Roman" w:cs="Times New Roman"/>
          <w:sz w:val="27"/>
          <w:szCs w:val="27"/>
        </w:rPr>
      </w:pPr>
      <w:r w:rsidRPr="00A3585C">
        <w:rPr>
          <w:rFonts w:ascii="Times New Roman" w:eastAsia="Times New Roman" w:hAnsi="Times New Roman" w:cs="Times New Roman"/>
          <w:sz w:val="27"/>
          <w:szCs w:val="27"/>
        </w:rPr>
        <w:t>Criando a pagina de registro</w:t>
      </w:r>
    </w:p>
    <w:p w14:paraId="3892A976" w14:textId="77777777" w:rsidR="004D2746" w:rsidRPr="004D2746" w:rsidRDefault="004D2746" w:rsidP="004D2746"/>
    <w:p w14:paraId="6B2E8F7B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Legal! Nossa aplicação está criada e com os pacotes instalados. Sendo assim, vamos criar as páginas para usuárias e usuários que, antes de tudo, precisarão se registrar para ter acesso ao fórum do ByteBank. Então, vamos adicionar uma </w:t>
      </w:r>
      <w:r>
        <w:rPr>
          <w:rStyle w:val="Forte"/>
          <w:color w:val="3D464D"/>
          <w:sz w:val="27"/>
          <w:szCs w:val="27"/>
        </w:rPr>
        <w:t>página de cadastro</w:t>
      </w:r>
      <w:r>
        <w:rPr>
          <w:color w:val="3D464D"/>
          <w:sz w:val="27"/>
          <w:szCs w:val="27"/>
        </w:rPr>
        <w:t>.</w:t>
      </w:r>
    </w:p>
    <w:p w14:paraId="74434629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Considerando que essa página de registro fará parte do controle, de um gerenciamento, da conta de usuário, vamos criar uma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Controller</w:t>
      </w:r>
      <w:r>
        <w:rPr>
          <w:color w:val="3D464D"/>
          <w:sz w:val="27"/>
          <w:szCs w:val="27"/>
        </w:rPr>
        <w:t> com essa finalidade. Para isso, com o menu de "Solution Explorer" aberto à direita, clicaremos com o botão direito do mouse sobre "Controllers" e adicionaremos uma nova classe, selecionando "Add &gt; Class".</w:t>
      </w:r>
    </w:p>
    <w:p w14:paraId="53E78310" w14:textId="28DC961C" w:rsidR="00A3585C" w:rsidRDefault="00A3585C" w:rsidP="00A3585C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 wp14:anchorId="75B67E51" wp14:editId="25B4EC5E">
            <wp:extent cx="5731510" cy="3698240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D380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Na janela de configuração que se abrirá, nomearemos a classe como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ContaController</w:t>
      </w:r>
      <w:r>
        <w:rPr>
          <w:color w:val="3D464D"/>
          <w:sz w:val="27"/>
          <w:szCs w:val="27"/>
        </w:rPr>
        <w:t>. Para ser uma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Controller</w:t>
      </w:r>
      <w:r>
        <w:rPr>
          <w:color w:val="3D464D"/>
          <w:sz w:val="27"/>
          <w:szCs w:val="27"/>
        </w:rPr>
        <w:t> de verdade, ela precisa herdar 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Controller</w:t>
      </w:r>
      <w:r>
        <w:rPr>
          <w:color w:val="3D464D"/>
          <w:sz w:val="27"/>
          <w:szCs w:val="27"/>
        </w:rPr>
        <w:t> do ASP.NET MVC. Mas, ao aplicar a herança, um erro é apontado, 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Controller</w:t>
      </w:r>
      <w:r>
        <w:rPr>
          <w:color w:val="3D464D"/>
          <w:sz w:val="27"/>
          <w:szCs w:val="27"/>
        </w:rPr>
        <w:t> fica sublinhado em vermelho:</w:t>
      </w:r>
    </w:p>
    <w:p w14:paraId="3C0DDBC6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using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typ"/>
          <w:color w:val="A67F59"/>
          <w:lang w:val="en-US"/>
        </w:rPr>
        <w:t>System</w:t>
      </w:r>
      <w:r w:rsidRPr="00A3585C">
        <w:rPr>
          <w:rStyle w:val="pun"/>
          <w:color w:val="999999"/>
          <w:lang w:val="en-US"/>
        </w:rPr>
        <w:t>;</w:t>
      </w:r>
    </w:p>
    <w:p w14:paraId="7AB50195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using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System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Collections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Generic</w:t>
      </w:r>
      <w:proofErr w:type="spellEnd"/>
      <w:r w:rsidRPr="00A3585C">
        <w:rPr>
          <w:rStyle w:val="pun"/>
          <w:color w:val="999999"/>
          <w:lang w:val="en-US"/>
        </w:rPr>
        <w:t>;</w:t>
      </w:r>
    </w:p>
    <w:p w14:paraId="0D0ABC59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using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System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Linq</w:t>
      </w:r>
      <w:proofErr w:type="spellEnd"/>
    </w:p>
    <w:p w14:paraId="6FE868B0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using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System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Web</w:t>
      </w:r>
      <w:proofErr w:type="spellEnd"/>
      <w:r w:rsidRPr="00A3585C">
        <w:rPr>
          <w:rStyle w:val="pun"/>
          <w:color w:val="999999"/>
          <w:lang w:val="en-US"/>
        </w:rPr>
        <w:t>;</w:t>
      </w:r>
    </w:p>
    <w:p w14:paraId="42051748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585AFBFF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namespace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ByteBank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Forum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Controllers</w:t>
      </w:r>
      <w:proofErr w:type="spellEnd"/>
    </w:p>
    <w:p w14:paraId="3582537C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un"/>
          <w:color w:val="999999"/>
          <w:lang w:val="en-US"/>
        </w:rPr>
        <w:t>{</w:t>
      </w:r>
    </w:p>
    <w:p w14:paraId="63C97A76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lastRenderedPageBreak/>
        <w:t xml:space="preserve">    </w:t>
      </w: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class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ContaController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: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typ"/>
          <w:color w:val="A67F59"/>
          <w:lang w:val="en-US"/>
        </w:rPr>
        <w:t>Controller</w:t>
      </w:r>
    </w:p>
    <w:p w14:paraId="436BE678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 w:rsidRPr="00A3585C">
        <w:rPr>
          <w:rStyle w:val="pln"/>
          <w:color w:val="3D464D"/>
          <w:lang w:val="en-US"/>
        </w:rPr>
        <w:t xml:space="preserve">    </w:t>
      </w:r>
      <w:r>
        <w:rPr>
          <w:rStyle w:val="pun"/>
          <w:color w:val="999999"/>
        </w:rPr>
        <w:t>{</w:t>
      </w:r>
    </w:p>
    <w:p w14:paraId="1D756F20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pun"/>
          <w:color w:val="999999"/>
        </w:rPr>
        <w:t>}</w:t>
      </w:r>
    </w:p>
    <w:p w14:paraId="3D34D6D2" w14:textId="0AF502BF" w:rsidR="00A3585C" w:rsidRDefault="00A3585C" w:rsidP="00A3585C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14:paraId="2F2218F9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Esse erro acontece porque a classe não foi encontrada. Para corrigi-lo, acionaremos o atalho "Ctrl + </w:t>
      </w:r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.</w:t>
      </w:r>
      <w:r>
        <w:rPr>
          <w:color w:val="3D464D"/>
          <w:sz w:val="27"/>
          <w:szCs w:val="27"/>
        </w:rPr>
        <w:t>" e encontraremos o uso da diretiva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System.Web.Mvc</w:t>
      </w:r>
      <w:r>
        <w:rPr>
          <w:color w:val="3D464D"/>
          <w:sz w:val="27"/>
          <w:szCs w:val="27"/>
        </w:rPr>
        <w:t> como sugestão. A selecionaremos e o código ficará da seguinte forma:</w:t>
      </w:r>
    </w:p>
    <w:p w14:paraId="4A24C466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using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System</w:t>
      </w:r>
      <w:r>
        <w:rPr>
          <w:rStyle w:val="pun"/>
          <w:color w:val="999999"/>
        </w:rPr>
        <w:t>;</w:t>
      </w:r>
    </w:p>
    <w:p w14:paraId="7F8F62E1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using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System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Collections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Generic</w:t>
      </w:r>
      <w:proofErr w:type="spellEnd"/>
      <w:r w:rsidRPr="00A3585C">
        <w:rPr>
          <w:rStyle w:val="pun"/>
          <w:color w:val="999999"/>
          <w:lang w:val="en-US"/>
        </w:rPr>
        <w:t>;</w:t>
      </w:r>
    </w:p>
    <w:p w14:paraId="3AD14C2C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using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System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Linq</w:t>
      </w:r>
      <w:proofErr w:type="spellEnd"/>
    </w:p>
    <w:p w14:paraId="0A640656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using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System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Web</w:t>
      </w:r>
      <w:proofErr w:type="spellEnd"/>
      <w:r w:rsidRPr="00A3585C">
        <w:rPr>
          <w:rStyle w:val="pun"/>
          <w:color w:val="999999"/>
          <w:lang w:val="en-US"/>
        </w:rPr>
        <w:t>;</w:t>
      </w:r>
    </w:p>
    <w:p w14:paraId="3A53B642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using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System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Web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Mvc</w:t>
      </w:r>
      <w:proofErr w:type="spellEnd"/>
      <w:r w:rsidRPr="00A3585C">
        <w:rPr>
          <w:rStyle w:val="pun"/>
          <w:color w:val="999999"/>
          <w:lang w:val="en-US"/>
        </w:rPr>
        <w:t>;</w:t>
      </w:r>
    </w:p>
    <w:p w14:paraId="3883D17A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34080472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namespace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ByteBank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Forum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Controllers</w:t>
      </w:r>
      <w:proofErr w:type="spellEnd"/>
    </w:p>
    <w:p w14:paraId="329F5C10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un"/>
          <w:color w:val="999999"/>
          <w:lang w:val="en-US"/>
        </w:rPr>
        <w:t>{</w:t>
      </w:r>
    </w:p>
    <w:p w14:paraId="269B92B4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class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ContaController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: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typ"/>
          <w:color w:val="A67F59"/>
          <w:lang w:val="en-US"/>
        </w:rPr>
        <w:t>Controller</w:t>
      </w:r>
    </w:p>
    <w:p w14:paraId="3957C268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 w:rsidRPr="00A3585C">
        <w:rPr>
          <w:rStyle w:val="pln"/>
          <w:color w:val="3D464D"/>
          <w:lang w:val="en-US"/>
        </w:rPr>
        <w:t xml:space="preserve">    </w:t>
      </w:r>
      <w:r>
        <w:rPr>
          <w:rStyle w:val="pun"/>
          <w:color w:val="999999"/>
        </w:rPr>
        <w:t>{</w:t>
      </w:r>
    </w:p>
    <w:p w14:paraId="76C9E067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pun"/>
          <w:color w:val="999999"/>
        </w:rPr>
        <w:t>}</w:t>
      </w:r>
    </w:p>
    <w:p w14:paraId="39B2BA57" w14:textId="74770B23" w:rsidR="00A3585C" w:rsidRDefault="00A3585C" w:rsidP="00A3585C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14:paraId="18A37D3D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Feito isso, o erro estará corrigido. Continuando, temos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ContaController</w:t>
      </w:r>
      <w:r>
        <w:rPr>
          <w:color w:val="3D464D"/>
          <w:sz w:val="27"/>
          <w:szCs w:val="27"/>
        </w:rPr>
        <w:t>. A motivação para chegar até aqui é ter uma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Action</w:t>
      </w:r>
      <w:r>
        <w:rPr>
          <w:color w:val="3D464D"/>
          <w:sz w:val="27"/>
          <w:szCs w:val="27"/>
        </w:rPr>
        <w:t> para que usuárias e usuários possam se registrar. Sendo assim, adicionaremos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Registrar()</w:t>
      </w:r>
      <w:r>
        <w:rPr>
          <w:color w:val="3D464D"/>
          <w:sz w:val="27"/>
          <w:szCs w:val="27"/>
        </w:rPr>
        <w:t> à nova classe. Considerando que nesse local que usuárias e usuários acessarão e obterão (</w:t>
      </w:r>
      <w:r>
        <w:rPr>
          <w:rStyle w:val="CdigoHTML"/>
          <w:color w:val="3D464D"/>
          <w:sz w:val="23"/>
          <w:szCs w:val="23"/>
          <w:shd w:val="clear" w:color="auto" w:fill="F0F3F5"/>
        </w:rPr>
        <w:t>get</w:t>
      </w:r>
      <w:r>
        <w:rPr>
          <w:color w:val="3D464D"/>
          <w:sz w:val="27"/>
          <w:szCs w:val="27"/>
        </w:rPr>
        <w:t>) essa página de registro, retornaremos uma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View()</w:t>
      </w:r>
      <w:r>
        <w:rPr>
          <w:color w:val="3D464D"/>
          <w:sz w:val="27"/>
          <w:szCs w:val="27"/>
        </w:rPr>
        <w:t>, até que essa página esteja construída.</w:t>
      </w:r>
    </w:p>
    <w:p w14:paraId="53085AA3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class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ContaController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: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typ"/>
          <w:color w:val="A67F59"/>
          <w:lang w:val="en-US"/>
        </w:rPr>
        <w:t>Controller</w:t>
      </w:r>
    </w:p>
    <w:p w14:paraId="0289F204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un"/>
          <w:color w:val="999999"/>
          <w:lang w:val="en-US"/>
        </w:rPr>
        <w:t>{</w:t>
      </w:r>
    </w:p>
    <w:p w14:paraId="01162BEB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ActionResult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typ"/>
          <w:color w:val="A67F59"/>
          <w:lang w:val="en-US"/>
        </w:rPr>
        <w:t>Registrar</w:t>
      </w:r>
      <w:r w:rsidRPr="00A3585C">
        <w:rPr>
          <w:rStyle w:val="pun"/>
          <w:color w:val="999999"/>
          <w:lang w:val="en-US"/>
        </w:rPr>
        <w:t>()</w:t>
      </w:r>
    </w:p>
    <w:p w14:paraId="4A9F8D25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 w:rsidRPr="00A3585C">
        <w:rPr>
          <w:rStyle w:val="pln"/>
          <w:color w:val="3D464D"/>
          <w:lang w:val="en-US"/>
        </w:rPr>
        <w:t xml:space="preserve">    </w:t>
      </w:r>
      <w:r>
        <w:rPr>
          <w:rStyle w:val="pun"/>
          <w:color w:val="999999"/>
        </w:rPr>
        <w:t>{</w:t>
      </w:r>
    </w:p>
    <w:p w14:paraId="65F6ACCF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kwd"/>
          <w:color w:val="0077AA"/>
        </w:rPr>
        <w:t>return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View</w:t>
      </w:r>
      <w:r>
        <w:rPr>
          <w:rStyle w:val="pun"/>
          <w:color w:val="999999"/>
        </w:rPr>
        <w:t>();</w:t>
      </w:r>
    </w:p>
    <w:p w14:paraId="43506F45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pun"/>
          <w:color w:val="999999"/>
        </w:rPr>
        <w:t>}</w:t>
      </w:r>
    </w:p>
    <w:p w14:paraId="7FC97D62" w14:textId="15F32EEF" w:rsidR="00A3585C" w:rsidRDefault="00A3585C" w:rsidP="00A3585C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14:paraId="6FDC1834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Bom, mas usuárias e usuários acessarão a página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Registrar()</w:t>
      </w:r>
      <w:r>
        <w:rPr>
          <w:color w:val="3D464D"/>
          <w:sz w:val="27"/>
          <w:szCs w:val="27"/>
        </w:rPr>
        <w:t>, preencherão os campos necessários e, depois, submeterão (</w:t>
      </w:r>
      <w:r>
        <w:rPr>
          <w:rStyle w:val="nfase"/>
          <w:color w:val="3D464D"/>
          <w:sz w:val="27"/>
          <w:szCs w:val="27"/>
        </w:rPr>
        <w:t>submit</w:t>
      </w:r>
      <w:r>
        <w:rPr>
          <w:color w:val="3D464D"/>
          <w:sz w:val="27"/>
          <w:szCs w:val="27"/>
        </w:rPr>
        <w:t>) as informações do formulário. Para receber essas informações, adicionaremos outra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Action</w:t>
      </w:r>
      <w:r>
        <w:rPr>
          <w:color w:val="3D464D"/>
          <w:sz w:val="27"/>
          <w:szCs w:val="27"/>
        </w:rPr>
        <w:t>, chamada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Registrar()</w:t>
      </w:r>
      <w:r>
        <w:rPr>
          <w:color w:val="3D464D"/>
          <w:sz w:val="27"/>
          <w:szCs w:val="27"/>
        </w:rPr>
        <w:t>. Portanto, podemos fazer uma cópia da primeira e adornar o segundo método com o atributo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[HttpPost]</w:t>
      </w:r>
      <w:r>
        <w:rPr>
          <w:color w:val="3D464D"/>
          <w:sz w:val="27"/>
          <w:szCs w:val="27"/>
        </w:rPr>
        <w:t>, já que a diferença entre essas duas é que:</w:t>
      </w:r>
    </w:p>
    <w:p w14:paraId="6999699D" w14:textId="77777777" w:rsidR="00A3585C" w:rsidRDefault="00A3585C" w:rsidP="00A3585C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 primeira será utilizada para acessar a página;</w:t>
      </w:r>
    </w:p>
    <w:p w14:paraId="3D75AD70" w14:textId="77777777" w:rsidR="00A3585C" w:rsidRDefault="00A3585C" w:rsidP="00A3585C">
      <w:pPr>
        <w:numPr>
          <w:ilvl w:val="0"/>
          <w:numId w:val="21"/>
        </w:numPr>
        <w:shd w:val="clear" w:color="auto" w:fill="FFFFFF"/>
        <w:spacing w:after="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 segunda será utilizada para dar um </w:t>
      </w:r>
      <w:r>
        <w:rPr>
          <w:rStyle w:val="nfase"/>
          <w:color w:val="3D464D"/>
          <w:sz w:val="27"/>
          <w:szCs w:val="27"/>
        </w:rPr>
        <w:t>post</w:t>
      </w:r>
      <w:r>
        <w:rPr>
          <w:color w:val="3D464D"/>
          <w:sz w:val="27"/>
          <w:szCs w:val="27"/>
        </w:rPr>
        <w:t>, ou seja, submeter as informações inseridas no formulário.</w:t>
      </w:r>
    </w:p>
    <w:p w14:paraId="668B6FC3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Assim, com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[HttpPost]</w:t>
      </w:r>
      <w:r>
        <w:rPr>
          <w:color w:val="3D464D"/>
          <w:sz w:val="27"/>
          <w:szCs w:val="27"/>
        </w:rPr>
        <w:t>, indicaremos o </w:t>
      </w:r>
      <w:r>
        <w:rPr>
          <w:rStyle w:val="Forte"/>
          <w:color w:val="3D464D"/>
          <w:sz w:val="27"/>
          <w:szCs w:val="27"/>
        </w:rPr>
        <w:t>verbo</w:t>
      </w:r>
      <w:r>
        <w:rPr>
          <w:color w:val="3D464D"/>
          <w:sz w:val="27"/>
          <w:szCs w:val="27"/>
        </w:rPr>
        <w:t> que nossa aplicação ASP.NET deve aceitar nessa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Action</w:t>
      </w:r>
      <w:r>
        <w:rPr>
          <w:color w:val="3D464D"/>
          <w:sz w:val="27"/>
          <w:szCs w:val="27"/>
        </w:rPr>
        <w:t>. Sendo assim,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Registrar()</w:t>
      </w:r>
      <w:r>
        <w:rPr>
          <w:color w:val="3D464D"/>
          <w:sz w:val="27"/>
          <w:szCs w:val="27"/>
        </w:rPr>
        <w:t> precisa receber os argumentos preenchidos obtidos no formulário. Então, </w:t>
      </w:r>
      <w:r>
        <w:rPr>
          <w:rStyle w:val="Forte"/>
          <w:color w:val="3D464D"/>
          <w:sz w:val="27"/>
          <w:szCs w:val="27"/>
        </w:rPr>
        <w:t>vamos criar um objeto</w:t>
      </w:r>
      <w:r>
        <w:rPr>
          <w:color w:val="3D464D"/>
          <w:sz w:val="27"/>
          <w:szCs w:val="27"/>
        </w:rPr>
        <w:t> para isso. Como nome — já que estamos falando da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Action</w:t>
      </w:r>
      <w:r>
        <w:rPr>
          <w:color w:val="3D464D"/>
          <w:sz w:val="27"/>
          <w:szCs w:val="27"/>
        </w:rPr>
        <w:t> (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Registrar()</w:t>
      </w:r>
      <w:r>
        <w:rPr>
          <w:color w:val="3D464D"/>
          <w:sz w:val="27"/>
          <w:szCs w:val="27"/>
        </w:rPr>
        <w:t>), da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ContaController</w:t>
      </w:r>
      <w:r>
        <w:rPr>
          <w:color w:val="3D464D"/>
          <w:sz w:val="27"/>
          <w:szCs w:val="27"/>
        </w:rPr>
        <w:t> —, escolheremos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ContaRegistrarViewModel</w:t>
      </w:r>
      <w:r>
        <w:rPr>
          <w:color w:val="3D464D"/>
          <w:sz w:val="27"/>
          <w:szCs w:val="27"/>
        </w:rPr>
        <w:t>. O sufixo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ViewModel</w:t>
      </w:r>
      <w:r>
        <w:rPr>
          <w:color w:val="3D464D"/>
          <w:sz w:val="27"/>
          <w:szCs w:val="27"/>
        </w:rPr>
        <w:t> ajudará a manter o código mais organizado. Em seguida, nomearemos o parâmetro como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modelo</w:t>
      </w:r>
      <w:r>
        <w:rPr>
          <w:color w:val="3D464D"/>
          <w:sz w:val="27"/>
          <w:szCs w:val="27"/>
        </w:rPr>
        <w:t>.</w:t>
      </w:r>
    </w:p>
    <w:p w14:paraId="0E4B7006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public</w:t>
      </w:r>
      <w:r>
        <w:rPr>
          <w:rStyle w:val="pln"/>
          <w:color w:val="3D464D"/>
        </w:rPr>
        <w:t xml:space="preserve"> </w:t>
      </w:r>
      <w:r>
        <w:rPr>
          <w:rStyle w:val="kwd"/>
          <w:color w:val="0077AA"/>
        </w:rPr>
        <w:t>class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ContaController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: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Controller</w:t>
      </w:r>
    </w:p>
    <w:p w14:paraId="7F154408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un"/>
          <w:color w:val="999999"/>
          <w:lang w:val="en-US"/>
        </w:rPr>
        <w:t>{</w:t>
      </w:r>
    </w:p>
    <w:p w14:paraId="6DDFED66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lastRenderedPageBreak/>
        <w:t xml:space="preserve">    </w:t>
      </w: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ActionResult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typ"/>
          <w:color w:val="A67F59"/>
          <w:lang w:val="en-US"/>
        </w:rPr>
        <w:t>Registrar</w:t>
      </w:r>
      <w:r w:rsidRPr="00A3585C">
        <w:rPr>
          <w:rStyle w:val="pun"/>
          <w:color w:val="999999"/>
          <w:lang w:val="en-US"/>
        </w:rPr>
        <w:t>()</w:t>
      </w:r>
    </w:p>
    <w:p w14:paraId="42A3640E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r w:rsidRPr="00A3585C">
        <w:rPr>
          <w:rStyle w:val="pun"/>
          <w:color w:val="999999"/>
          <w:lang w:val="en-US"/>
        </w:rPr>
        <w:t>{</w:t>
      </w:r>
    </w:p>
    <w:p w14:paraId="11424C9F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    </w:t>
      </w:r>
      <w:r w:rsidRPr="00A3585C">
        <w:rPr>
          <w:rStyle w:val="kwd"/>
          <w:color w:val="0077AA"/>
          <w:lang w:val="en-US"/>
        </w:rPr>
        <w:t>return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typ"/>
          <w:color w:val="A67F59"/>
          <w:lang w:val="en-US"/>
        </w:rPr>
        <w:t>View</w:t>
      </w:r>
      <w:r w:rsidRPr="00A3585C">
        <w:rPr>
          <w:rStyle w:val="pun"/>
          <w:color w:val="999999"/>
          <w:lang w:val="en-US"/>
        </w:rPr>
        <w:t>();</w:t>
      </w:r>
    </w:p>
    <w:p w14:paraId="378239F1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r w:rsidRPr="00A3585C">
        <w:rPr>
          <w:rStyle w:val="pun"/>
          <w:color w:val="999999"/>
          <w:lang w:val="en-US"/>
        </w:rPr>
        <w:t>}</w:t>
      </w:r>
    </w:p>
    <w:p w14:paraId="19F5A5A6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7FE095A3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r w:rsidRPr="00A3585C">
        <w:rPr>
          <w:rStyle w:val="pun"/>
          <w:color w:val="999999"/>
          <w:lang w:val="en-US"/>
        </w:rPr>
        <w:t>[</w:t>
      </w:r>
      <w:proofErr w:type="spellStart"/>
      <w:r w:rsidRPr="00A3585C">
        <w:rPr>
          <w:rStyle w:val="typ"/>
          <w:color w:val="A67F59"/>
          <w:lang w:val="en-US"/>
        </w:rPr>
        <w:t>HttpPost</w:t>
      </w:r>
      <w:proofErr w:type="spellEnd"/>
      <w:r w:rsidRPr="00A3585C">
        <w:rPr>
          <w:rStyle w:val="pun"/>
          <w:color w:val="999999"/>
          <w:lang w:val="en-US"/>
        </w:rPr>
        <w:t>]</w:t>
      </w:r>
    </w:p>
    <w:p w14:paraId="65D9813A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ActionResult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typ"/>
          <w:color w:val="A67F59"/>
          <w:lang w:val="en-US"/>
        </w:rPr>
        <w:t>Registrar</w:t>
      </w:r>
      <w:r w:rsidRPr="00A3585C">
        <w:rPr>
          <w:rStyle w:val="pun"/>
          <w:color w:val="999999"/>
          <w:lang w:val="en-US"/>
        </w:rPr>
        <w:t>(</w:t>
      </w:r>
      <w:proofErr w:type="spellStart"/>
      <w:r w:rsidRPr="00A3585C">
        <w:rPr>
          <w:rStyle w:val="typ"/>
          <w:color w:val="A67F59"/>
          <w:lang w:val="en-US"/>
        </w:rPr>
        <w:t>ContaRegistrarViewModel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pln"/>
          <w:color w:val="3D464D"/>
          <w:lang w:val="en-US"/>
        </w:rPr>
        <w:t>modelo</w:t>
      </w:r>
      <w:proofErr w:type="spellEnd"/>
      <w:r w:rsidRPr="00A3585C">
        <w:rPr>
          <w:rStyle w:val="pun"/>
          <w:color w:val="999999"/>
          <w:lang w:val="en-US"/>
        </w:rPr>
        <w:t>)</w:t>
      </w:r>
    </w:p>
    <w:p w14:paraId="643F8761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r w:rsidRPr="00A3585C">
        <w:rPr>
          <w:rStyle w:val="pun"/>
          <w:color w:val="999999"/>
          <w:lang w:val="en-US"/>
        </w:rPr>
        <w:t>{</w:t>
      </w:r>
    </w:p>
    <w:p w14:paraId="743970FF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    </w:t>
      </w:r>
      <w:r w:rsidRPr="00A3585C">
        <w:rPr>
          <w:rStyle w:val="kwd"/>
          <w:color w:val="0077AA"/>
          <w:lang w:val="en-US"/>
        </w:rPr>
        <w:t>return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typ"/>
          <w:color w:val="A67F59"/>
          <w:lang w:val="en-US"/>
        </w:rPr>
        <w:t>View</w:t>
      </w:r>
      <w:r w:rsidRPr="00A3585C">
        <w:rPr>
          <w:rStyle w:val="pun"/>
          <w:color w:val="999999"/>
          <w:lang w:val="en-US"/>
        </w:rPr>
        <w:t>();</w:t>
      </w:r>
    </w:p>
    <w:p w14:paraId="5AB0E1E4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 w:rsidRPr="00A3585C">
        <w:rPr>
          <w:rStyle w:val="pln"/>
          <w:color w:val="3D464D"/>
          <w:lang w:val="en-US"/>
        </w:rPr>
        <w:t xml:space="preserve">    </w:t>
      </w:r>
      <w:r>
        <w:rPr>
          <w:rStyle w:val="pun"/>
          <w:color w:val="999999"/>
        </w:rPr>
        <w:t>}</w:t>
      </w:r>
    </w:p>
    <w:p w14:paraId="4ED6E063" w14:textId="2D5C4BFC" w:rsidR="00A3585C" w:rsidRDefault="00A3585C" w:rsidP="00A3585C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14:paraId="246B19C5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Feito isso,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ContaRegistrarViewModel</w:t>
      </w:r>
      <w:r>
        <w:rPr>
          <w:color w:val="3D464D"/>
          <w:sz w:val="27"/>
          <w:szCs w:val="27"/>
        </w:rPr>
        <w:t> ficará sublinhado em vermelho, pois, de fato, ela ainda não existe. Sendo assim, vamos criá-la. É muito comum encontrar esse tipo de classe no diretório "Models". Mas, vamos reservá-lo para modelos que serão compartilhados adiante com o Entity Framework e com o banco de dados. Por enquanto, estamos preocupados em montar a página.</w:t>
      </w:r>
    </w:p>
    <w:p w14:paraId="3BC8724F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Portanto, para guardar 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ContaRegistrarViewModel</w:t>
      </w:r>
      <w:r>
        <w:rPr>
          <w:color w:val="3D464D"/>
          <w:sz w:val="27"/>
          <w:szCs w:val="27"/>
        </w:rPr>
        <w:t>, criaremos um novo diretório, chamado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ViewModels</w:t>
      </w:r>
      <w:r>
        <w:rPr>
          <w:color w:val="3D464D"/>
          <w:sz w:val="27"/>
          <w:szCs w:val="27"/>
        </w:rPr>
        <w:t>. Em "Solution Explorer", à direita, clicaremos com o botão direito do mouse sobre "ByteBank.Forum" e selecionaremos "Add &gt; New Folder".</w:t>
      </w:r>
    </w:p>
    <w:p w14:paraId="13D60F14" w14:textId="43AC1743" w:rsidR="00A3585C" w:rsidRDefault="00A3585C" w:rsidP="00A3585C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 wp14:anchorId="7518DA0A" wp14:editId="1D223085">
            <wp:extent cx="5731510" cy="3112135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D2598" w14:textId="77777777" w:rsidR="00A3585C" w:rsidRP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  <w:lang w:val="en-US"/>
        </w:rPr>
      </w:pPr>
      <w:r>
        <w:rPr>
          <w:color w:val="3D464D"/>
          <w:sz w:val="27"/>
          <w:szCs w:val="27"/>
        </w:rPr>
        <w:t>Na sequência, clicaremos com o botão direito do mouse sobre a nova pasta "ViewModels" e criaremos 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ContaRegistrarViewModel</w:t>
      </w:r>
      <w:r>
        <w:rPr>
          <w:color w:val="3D464D"/>
          <w:sz w:val="27"/>
          <w:szCs w:val="27"/>
        </w:rPr>
        <w:t xml:space="preserve">, selecionando "Add &gt; Class". </w:t>
      </w:r>
      <w:r w:rsidRPr="00A3585C">
        <w:rPr>
          <w:color w:val="3D464D"/>
          <w:sz w:val="27"/>
          <w:szCs w:val="27"/>
          <w:lang w:val="en-US"/>
        </w:rPr>
        <w:t xml:space="preserve">Com </w:t>
      </w:r>
      <w:proofErr w:type="spellStart"/>
      <w:r w:rsidRPr="00A3585C">
        <w:rPr>
          <w:color w:val="3D464D"/>
          <w:sz w:val="27"/>
          <w:szCs w:val="27"/>
          <w:lang w:val="en-US"/>
        </w:rPr>
        <w:t>isso</w:t>
      </w:r>
      <w:proofErr w:type="spellEnd"/>
      <w:r w:rsidRPr="00A3585C">
        <w:rPr>
          <w:color w:val="3D464D"/>
          <w:sz w:val="27"/>
          <w:szCs w:val="27"/>
          <w:lang w:val="en-US"/>
        </w:rPr>
        <w:t xml:space="preserve">, a nova </w:t>
      </w:r>
      <w:proofErr w:type="spellStart"/>
      <w:r w:rsidRPr="00A3585C">
        <w:rPr>
          <w:color w:val="3D464D"/>
          <w:sz w:val="27"/>
          <w:szCs w:val="27"/>
          <w:lang w:val="en-US"/>
        </w:rPr>
        <w:t>classe</w:t>
      </w:r>
      <w:proofErr w:type="spellEnd"/>
      <w:r w:rsidRPr="00A3585C">
        <w:rPr>
          <w:color w:val="3D464D"/>
          <w:sz w:val="27"/>
          <w:szCs w:val="27"/>
          <w:lang w:val="en-US"/>
        </w:rPr>
        <w:t xml:space="preserve"> se </w:t>
      </w:r>
      <w:proofErr w:type="spellStart"/>
      <w:r w:rsidRPr="00A3585C">
        <w:rPr>
          <w:color w:val="3D464D"/>
          <w:sz w:val="27"/>
          <w:szCs w:val="27"/>
          <w:lang w:val="en-US"/>
        </w:rPr>
        <w:t>abrirá</w:t>
      </w:r>
      <w:proofErr w:type="spellEnd"/>
      <w:r w:rsidRPr="00A3585C">
        <w:rPr>
          <w:color w:val="3D464D"/>
          <w:sz w:val="27"/>
          <w:szCs w:val="27"/>
          <w:lang w:val="en-US"/>
        </w:rPr>
        <w:t>:</w:t>
      </w:r>
    </w:p>
    <w:p w14:paraId="1167FBF5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using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typ"/>
          <w:color w:val="A67F59"/>
          <w:lang w:val="en-US"/>
        </w:rPr>
        <w:t>System</w:t>
      </w:r>
      <w:r w:rsidRPr="00A3585C">
        <w:rPr>
          <w:rStyle w:val="pun"/>
          <w:color w:val="999999"/>
          <w:lang w:val="en-US"/>
        </w:rPr>
        <w:t>;</w:t>
      </w:r>
    </w:p>
    <w:p w14:paraId="5D39A145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using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System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Collections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Generic</w:t>
      </w:r>
      <w:proofErr w:type="spellEnd"/>
      <w:r w:rsidRPr="00A3585C">
        <w:rPr>
          <w:rStyle w:val="pun"/>
          <w:color w:val="999999"/>
          <w:lang w:val="en-US"/>
        </w:rPr>
        <w:t>;</w:t>
      </w:r>
    </w:p>
    <w:p w14:paraId="06ECC7E9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using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System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Linq</w:t>
      </w:r>
      <w:proofErr w:type="spellEnd"/>
    </w:p>
    <w:p w14:paraId="44BDE214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using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System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Web</w:t>
      </w:r>
      <w:proofErr w:type="spellEnd"/>
      <w:r w:rsidRPr="00A3585C">
        <w:rPr>
          <w:rStyle w:val="pun"/>
          <w:color w:val="999999"/>
          <w:lang w:val="en-US"/>
        </w:rPr>
        <w:t>;</w:t>
      </w:r>
    </w:p>
    <w:p w14:paraId="4396E817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0F52977F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namespace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ByteBank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Forum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ViewModels</w:t>
      </w:r>
      <w:proofErr w:type="spellEnd"/>
    </w:p>
    <w:p w14:paraId="6E8A8E25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14:paraId="547C0552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kwd"/>
          <w:color w:val="0077AA"/>
        </w:rPr>
        <w:t>public</w:t>
      </w:r>
      <w:r>
        <w:rPr>
          <w:rStyle w:val="pln"/>
          <w:color w:val="3D464D"/>
        </w:rPr>
        <w:t xml:space="preserve"> </w:t>
      </w:r>
      <w:r>
        <w:rPr>
          <w:rStyle w:val="kwd"/>
          <w:color w:val="0077AA"/>
        </w:rPr>
        <w:t>class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ContaRegistrarViewModel</w:t>
      </w:r>
    </w:p>
    <w:p w14:paraId="34E4F993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lastRenderedPageBreak/>
        <w:t xml:space="preserve">    </w:t>
      </w:r>
      <w:r>
        <w:rPr>
          <w:rStyle w:val="pun"/>
          <w:color w:val="999999"/>
        </w:rPr>
        <w:t>{</w:t>
      </w:r>
    </w:p>
    <w:p w14:paraId="4F474DA0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pun"/>
          <w:color w:val="999999"/>
        </w:rPr>
        <w:t>}</w:t>
      </w:r>
    </w:p>
    <w:p w14:paraId="7D79C910" w14:textId="48DBCF20" w:rsidR="00A3585C" w:rsidRDefault="00A3585C" w:rsidP="00A3585C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14:paraId="44237821" w14:textId="77777777" w:rsidR="00A3585C" w:rsidRDefault="00A3585C" w:rsidP="00A3585C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Começaremos definindo os atributos que precisam ser preenchidos no formulário, por exemplo:</w:t>
      </w:r>
    </w:p>
    <w:p w14:paraId="1FC453A5" w14:textId="77777777" w:rsidR="00A3585C" w:rsidRDefault="00A3585C" w:rsidP="00A3585C">
      <w:pPr>
        <w:numPr>
          <w:ilvl w:val="0"/>
          <w:numId w:val="22"/>
        </w:numPr>
        <w:shd w:val="clear" w:color="auto" w:fill="FFFFFF"/>
        <w:spacing w:after="0"/>
        <w:ind w:left="480"/>
        <w:rPr>
          <w:color w:val="3D464D"/>
          <w:sz w:val="27"/>
          <w:szCs w:val="27"/>
        </w:rPr>
      </w:pPr>
      <w:r>
        <w:rPr>
          <w:rStyle w:val="nfase"/>
          <w:color w:val="3D464D"/>
          <w:sz w:val="27"/>
          <w:szCs w:val="27"/>
        </w:rPr>
        <w:t>User Name</w:t>
      </w:r>
      <w:r>
        <w:rPr>
          <w:color w:val="3D464D"/>
          <w:sz w:val="27"/>
          <w:szCs w:val="27"/>
        </w:rPr>
        <w:t>, como no Twitter, no qual utiliza-se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@</w:t>
      </w:r>
      <w:r>
        <w:rPr>
          <w:color w:val="3D464D"/>
          <w:sz w:val="27"/>
          <w:szCs w:val="27"/>
        </w:rPr>
        <w:t> para mencionar alguém;</w:t>
      </w:r>
    </w:p>
    <w:p w14:paraId="49C9A99F" w14:textId="77777777" w:rsidR="00A3585C" w:rsidRDefault="00A3585C" w:rsidP="00A3585C">
      <w:pPr>
        <w:numPr>
          <w:ilvl w:val="0"/>
          <w:numId w:val="22"/>
        </w:numPr>
        <w:shd w:val="clear" w:color="auto" w:fill="FFFFFF"/>
        <w:spacing w:before="60" w:after="6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Nome Completo, para mostrar ao lado do título do tópico ou de uma resposta;</w:t>
      </w:r>
    </w:p>
    <w:p w14:paraId="587D19F1" w14:textId="77777777" w:rsidR="00A3585C" w:rsidRDefault="00A3585C" w:rsidP="00A3585C">
      <w:pPr>
        <w:numPr>
          <w:ilvl w:val="0"/>
          <w:numId w:val="22"/>
        </w:numPr>
        <w:shd w:val="clear" w:color="auto" w:fill="FFFFFF"/>
        <w:spacing w:before="60" w:after="6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E-mail, para que seja possível entrar em contato com usuárias e usuários;</w:t>
      </w:r>
    </w:p>
    <w:p w14:paraId="525922F1" w14:textId="77777777" w:rsidR="00A3585C" w:rsidRDefault="00A3585C" w:rsidP="00A3585C">
      <w:pPr>
        <w:numPr>
          <w:ilvl w:val="0"/>
          <w:numId w:val="22"/>
        </w:numPr>
        <w:shd w:val="clear" w:color="auto" w:fill="FFFFFF"/>
        <w:spacing w:before="60" w:after="6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Senha, que será definida por usuárias e usuários, por questão de segurança.</w:t>
      </w:r>
    </w:p>
    <w:p w14:paraId="409E6313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Então, vamos adicioná-los como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string</w:t>
      </w:r>
      <w:r>
        <w:rPr>
          <w:color w:val="3D464D"/>
          <w:sz w:val="27"/>
          <w:szCs w:val="27"/>
        </w:rPr>
        <w:t>:</w:t>
      </w:r>
    </w:p>
    <w:p w14:paraId="174B9C7B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namespace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ByteBank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Forum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ViewModels</w:t>
      </w:r>
      <w:proofErr w:type="spellEnd"/>
    </w:p>
    <w:p w14:paraId="4ABEE696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un"/>
          <w:color w:val="999999"/>
          <w:lang w:val="en-US"/>
        </w:rPr>
        <w:t>{</w:t>
      </w:r>
    </w:p>
    <w:p w14:paraId="18A0E269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class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ContaRegistrarViewModel</w:t>
      </w:r>
      <w:proofErr w:type="spellEnd"/>
    </w:p>
    <w:p w14:paraId="6F1A886B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r w:rsidRPr="00A3585C">
        <w:rPr>
          <w:rStyle w:val="pun"/>
          <w:color w:val="999999"/>
          <w:lang w:val="en-US"/>
        </w:rPr>
        <w:t>{</w:t>
      </w:r>
    </w:p>
    <w:p w14:paraId="67F06C80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    </w:t>
      </w: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string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UserName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{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get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}</w:t>
      </w:r>
    </w:p>
    <w:p w14:paraId="0D7F5F9E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6A83E033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    </w:t>
      </w: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string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NomeCompleto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{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get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}</w:t>
      </w:r>
    </w:p>
    <w:p w14:paraId="603D0062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1F44931C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    </w:t>
      </w: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string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typ"/>
          <w:color w:val="A67F59"/>
          <w:lang w:val="en-US"/>
        </w:rPr>
        <w:t>Email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{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get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}</w:t>
      </w:r>
    </w:p>
    <w:p w14:paraId="24CC550B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4DE73F7E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    </w:t>
      </w: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string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Senha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{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get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}</w:t>
      </w:r>
    </w:p>
    <w:p w14:paraId="3B7B9CF7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 w:rsidRPr="00A3585C">
        <w:rPr>
          <w:rStyle w:val="pln"/>
          <w:color w:val="3D464D"/>
          <w:lang w:val="en-US"/>
        </w:rPr>
        <w:t xml:space="preserve">    </w:t>
      </w:r>
      <w:r>
        <w:rPr>
          <w:rStyle w:val="pun"/>
          <w:color w:val="999999"/>
        </w:rPr>
        <w:t>}</w:t>
      </w:r>
    </w:p>
    <w:p w14:paraId="1041818E" w14:textId="33A5CA87" w:rsidR="00A3585C" w:rsidRDefault="00A3585C" w:rsidP="00A3585C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14:paraId="3C13E58D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Podemos tornar essa classe ainda mais rica, mais elaborada. Para isso, podemos adornar esses atributos, com características particulares. Por exemplo, todos esses atributos são </w:t>
      </w:r>
      <w:r>
        <w:rPr>
          <w:rStyle w:val="Forte"/>
          <w:color w:val="3D464D"/>
          <w:sz w:val="27"/>
          <w:szCs w:val="27"/>
        </w:rPr>
        <w:t>requeridos</w:t>
      </w:r>
      <w:r>
        <w:rPr>
          <w:color w:val="3D464D"/>
          <w:sz w:val="27"/>
          <w:szCs w:val="27"/>
        </w:rPr>
        <w:t>, ou seja, são obrigatórios. Vamos indicar isso para o ASP.NET com o </w:t>
      </w:r>
      <w:r>
        <w:rPr>
          <w:rStyle w:val="Forte"/>
          <w:color w:val="3D464D"/>
          <w:sz w:val="27"/>
          <w:szCs w:val="27"/>
        </w:rPr>
        <w:t>data mutation</w:t>
      </w:r>
      <w:r>
        <w:rPr>
          <w:color w:val="3D464D"/>
          <w:sz w:val="27"/>
          <w:szCs w:val="27"/>
        </w:rPr>
        <w:t>, um atributo, indicando que são campos de preenchimento obrigatório.</w:t>
      </w:r>
    </w:p>
    <w:p w14:paraId="625A1834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Sendo assim, acima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UserName</w:t>
      </w:r>
      <w:r>
        <w:rPr>
          <w:color w:val="3D464D"/>
          <w:sz w:val="27"/>
          <w:szCs w:val="27"/>
        </w:rPr>
        <w:t>, adicionaremos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[Required]</w:t>
      </w:r>
      <w:r>
        <w:rPr>
          <w:color w:val="3D464D"/>
          <w:sz w:val="27"/>
          <w:szCs w:val="27"/>
        </w:rPr>
        <w:t>.</w:t>
      </w:r>
    </w:p>
    <w:p w14:paraId="355F75C2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namespace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ByteBank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Forum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ViewModels</w:t>
      </w:r>
      <w:proofErr w:type="spellEnd"/>
    </w:p>
    <w:p w14:paraId="2A35586A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un"/>
          <w:color w:val="999999"/>
          <w:lang w:val="en-US"/>
        </w:rPr>
        <w:t>{</w:t>
      </w:r>
    </w:p>
    <w:p w14:paraId="5B8D922E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class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ContaRegistrarViewModel</w:t>
      </w:r>
      <w:proofErr w:type="spellEnd"/>
    </w:p>
    <w:p w14:paraId="612DC6FA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r w:rsidRPr="00A3585C">
        <w:rPr>
          <w:rStyle w:val="pun"/>
          <w:color w:val="999999"/>
          <w:lang w:val="en-US"/>
        </w:rPr>
        <w:t>{</w:t>
      </w:r>
    </w:p>
    <w:p w14:paraId="34373D9D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    </w:t>
      </w:r>
      <w:r w:rsidRPr="00A3585C">
        <w:rPr>
          <w:rStyle w:val="pun"/>
          <w:color w:val="999999"/>
          <w:lang w:val="en-US"/>
        </w:rPr>
        <w:t>[</w:t>
      </w:r>
      <w:r w:rsidRPr="00A3585C">
        <w:rPr>
          <w:rStyle w:val="typ"/>
          <w:color w:val="A67F59"/>
          <w:lang w:val="en-US"/>
        </w:rPr>
        <w:t>Required</w:t>
      </w:r>
      <w:r w:rsidRPr="00A3585C">
        <w:rPr>
          <w:rStyle w:val="pun"/>
          <w:color w:val="999999"/>
          <w:lang w:val="en-US"/>
        </w:rPr>
        <w:t>]</w:t>
      </w:r>
    </w:p>
    <w:p w14:paraId="46436CE0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    </w:t>
      </w: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string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UserName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{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get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}</w:t>
      </w:r>
    </w:p>
    <w:p w14:paraId="23B4BA19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67541A0F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    </w:t>
      </w: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string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NomeCompleto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{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get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}</w:t>
      </w:r>
    </w:p>
    <w:p w14:paraId="2078AE82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50CB6AC5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    </w:t>
      </w: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string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typ"/>
          <w:color w:val="A67F59"/>
          <w:lang w:val="en-US"/>
        </w:rPr>
        <w:t>Email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{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get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}</w:t>
      </w:r>
    </w:p>
    <w:p w14:paraId="26CBF497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79730358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    </w:t>
      </w: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string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Senha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{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get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}</w:t>
      </w:r>
    </w:p>
    <w:p w14:paraId="4C54338A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 w:rsidRPr="00A3585C">
        <w:rPr>
          <w:rStyle w:val="pln"/>
          <w:color w:val="3D464D"/>
          <w:lang w:val="en-US"/>
        </w:rPr>
        <w:t xml:space="preserve">    </w:t>
      </w:r>
      <w:r>
        <w:rPr>
          <w:rStyle w:val="pun"/>
          <w:color w:val="999999"/>
        </w:rPr>
        <w:t>}</w:t>
      </w:r>
    </w:p>
    <w:p w14:paraId="554A169D" w14:textId="7A5776F4" w:rsidR="00A3585C" w:rsidRDefault="00A3585C" w:rsidP="00A3585C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14:paraId="16526AF1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CdigoHTML"/>
          <w:color w:val="3D464D"/>
          <w:sz w:val="23"/>
          <w:szCs w:val="23"/>
          <w:shd w:val="clear" w:color="auto" w:fill="F0F3F5"/>
        </w:rPr>
        <w:t>[Required]</w:t>
      </w:r>
      <w:r>
        <w:rPr>
          <w:color w:val="3D464D"/>
          <w:sz w:val="27"/>
          <w:szCs w:val="27"/>
        </w:rPr>
        <w:t> ficará sublinhado em vermelho, pois o Visual Studio não o localiza. Sendo assim, acionaremos "Ctrl + </w:t>
      </w:r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.</w:t>
      </w:r>
      <w:r>
        <w:rPr>
          <w:color w:val="3D464D"/>
          <w:sz w:val="27"/>
          <w:szCs w:val="27"/>
        </w:rPr>
        <w:t>" para ter acesso à dica de correção, que apontará a necessidade de adicionar a diretiva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using</w:t>
      </w:r>
      <w:r>
        <w:rPr>
          <w:color w:val="3D464D"/>
          <w:sz w:val="27"/>
          <w:szCs w:val="27"/>
        </w:rPr>
        <w:t> 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DataAnnotations</w:t>
      </w:r>
      <w:r>
        <w:rPr>
          <w:color w:val="3D464D"/>
          <w:sz w:val="27"/>
          <w:szCs w:val="27"/>
        </w:rPr>
        <w:t>.</w:t>
      </w:r>
    </w:p>
    <w:p w14:paraId="72DD5439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Selecionaremos a devida opção e a lista de diretivas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using</w:t>
      </w:r>
      <w:r>
        <w:rPr>
          <w:color w:val="3D464D"/>
          <w:sz w:val="27"/>
          <w:szCs w:val="27"/>
        </w:rPr>
        <w:t> ficará da seguinte forma:</w:t>
      </w:r>
    </w:p>
    <w:p w14:paraId="2FF50326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using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typ"/>
          <w:color w:val="A67F59"/>
          <w:lang w:val="en-US"/>
        </w:rPr>
        <w:t>System</w:t>
      </w:r>
      <w:r w:rsidRPr="00A3585C">
        <w:rPr>
          <w:rStyle w:val="pun"/>
          <w:color w:val="999999"/>
          <w:lang w:val="en-US"/>
        </w:rPr>
        <w:t>;</w:t>
      </w:r>
    </w:p>
    <w:p w14:paraId="658686C5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using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System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Collections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Generic</w:t>
      </w:r>
      <w:proofErr w:type="spellEnd"/>
      <w:r w:rsidRPr="00A3585C">
        <w:rPr>
          <w:rStyle w:val="pun"/>
          <w:color w:val="999999"/>
          <w:lang w:val="en-US"/>
        </w:rPr>
        <w:t>;</w:t>
      </w:r>
    </w:p>
    <w:p w14:paraId="74ED15B8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using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System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ComponentModel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DataAnnotations</w:t>
      </w:r>
      <w:proofErr w:type="spellEnd"/>
      <w:r w:rsidRPr="00A3585C">
        <w:rPr>
          <w:rStyle w:val="pun"/>
          <w:color w:val="999999"/>
          <w:lang w:val="en-US"/>
        </w:rPr>
        <w:t>;</w:t>
      </w:r>
    </w:p>
    <w:p w14:paraId="46673219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using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System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Linq</w:t>
      </w:r>
      <w:proofErr w:type="spellEnd"/>
    </w:p>
    <w:p w14:paraId="7FF9C577" w14:textId="087B6DA6" w:rsidR="00A3585C" w:rsidRDefault="00A3585C" w:rsidP="00A3585C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kwd"/>
          <w:color w:val="0077AA"/>
        </w:rPr>
        <w:t>using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System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Web</w:t>
      </w:r>
      <w:r>
        <w:rPr>
          <w:rStyle w:val="pun"/>
          <w:color w:val="999999"/>
        </w:rPr>
        <w:t>;</w:t>
      </w:r>
    </w:p>
    <w:p w14:paraId="2C196503" w14:textId="77777777" w:rsidR="00A3585C" w:rsidRDefault="00A3585C" w:rsidP="00A3585C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Feita a correção, vamos copiar e colar o adorno para todos os atributos:</w:t>
      </w:r>
    </w:p>
    <w:p w14:paraId="6544E474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kwd"/>
          <w:color w:val="0077AA"/>
          <w:lang w:val="en-US"/>
        </w:rPr>
        <w:t>namespace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ByteBank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Forum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ViewModels</w:t>
      </w:r>
      <w:proofErr w:type="spellEnd"/>
    </w:p>
    <w:p w14:paraId="1EFD111B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un"/>
          <w:color w:val="999999"/>
          <w:lang w:val="en-US"/>
        </w:rPr>
        <w:t>{</w:t>
      </w:r>
    </w:p>
    <w:p w14:paraId="6D85FFEA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class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ContaRegistrarViewModel</w:t>
      </w:r>
      <w:proofErr w:type="spellEnd"/>
    </w:p>
    <w:p w14:paraId="48B79C4F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r w:rsidRPr="00A3585C">
        <w:rPr>
          <w:rStyle w:val="pun"/>
          <w:color w:val="999999"/>
          <w:lang w:val="en-US"/>
        </w:rPr>
        <w:t>{</w:t>
      </w:r>
    </w:p>
    <w:p w14:paraId="46F4568B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    </w:t>
      </w:r>
      <w:r w:rsidRPr="00A3585C">
        <w:rPr>
          <w:rStyle w:val="pun"/>
          <w:color w:val="999999"/>
          <w:lang w:val="en-US"/>
        </w:rPr>
        <w:t>[</w:t>
      </w:r>
      <w:r w:rsidRPr="00A3585C">
        <w:rPr>
          <w:rStyle w:val="typ"/>
          <w:color w:val="A67F59"/>
          <w:lang w:val="en-US"/>
        </w:rPr>
        <w:t>Required</w:t>
      </w:r>
      <w:r w:rsidRPr="00A3585C">
        <w:rPr>
          <w:rStyle w:val="pun"/>
          <w:color w:val="999999"/>
          <w:lang w:val="en-US"/>
        </w:rPr>
        <w:t>]</w:t>
      </w:r>
    </w:p>
    <w:p w14:paraId="26A8F627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    </w:t>
      </w: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string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UserName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{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get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}</w:t>
      </w:r>
    </w:p>
    <w:p w14:paraId="3AF7FFF9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5723CA13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    </w:t>
      </w:r>
      <w:r w:rsidRPr="00A3585C">
        <w:rPr>
          <w:rStyle w:val="pun"/>
          <w:color w:val="999999"/>
          <w:lang w:val="en-US"/>
        </w:rPr>
        <w:t>[</w:t>
      </w:r>
      <w:r w:rsidRPr="00A3585C">
        <w:rPr>
          <w:rStyle w:val="typ"/>
          <w:color w:val="A67F59"/>
          <w:lang w:val="en-US"/>
        </w:rPr>
        <w:t>Required</w:t>
      </w:r>
      <w:r w:rsidRPr="00A3585C">
        <w:rPr>
          <w:rStyle w:val="pun"/>
          <w:color w:val="999999"/>
          <w:lang w:val="en-US"/>
        </w:rPr>
        <w:t>]</w:t>
      </w:r>
    </w:p>
    <w:p w14:paraId="130C13D8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    </w:t>
      </w: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string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NomeCompleto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{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get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}</w:t>
      </w:r>
    </w:p>
    <w:p w14:paraId="5162103F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3A16255E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    </w:t>
      </w:r>
      <w:r w:rsidRPr="00A3585C">
        <w:rPr>
          <w:rStyle w:val="pun"/>
          <w:color w:val="999999"/>
          <w:lang w:val="en-US"/>
        </w:rPr>
        <w:t>[</w:t>
      </w:r>
      <w:r w:rsidRPr="00A3585C">
        <w:rPr>
          <w:rStyle w:val="typ"/>
          <w:color w:val="A67F59"/>
          <w:lang w:val="en-US"/>
        </w:rPr>
        <w:t>Required</w:t>
      </w:r>
      <w:r w:rsidRPr="00A3585C">
        <w:rPr>
          <w:rStyle w:val="pun"/>
          <w:color w:val="999999"/>
          <w:lang w:val="en-US"/>
        </w:rPr>
        <w:t>]</w:t>
      </w:r>
    </w:p>
    <w:p w14:paraId="7EA450E0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    </w:t>
      </w: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string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typ"/>
          <w:color w:val="A67F59"/>
          <w:lang w:val="en-US"/>
        </w:rPr>
        <w:t>Email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{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get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}</w:t>
      </w:r>
    </w:p>
    <w:p w14:paraId="00BF9764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511F8E1A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    </w:t>
      </w:r>
      <w:r w:rsidRPr="00A3585C">
        <w:rPr>
          <w:rStyle w:val="pun"/>
          <w:color w:val="999999"/>
          <w:lang w:val="en-US"/>
        </w:rPr>
        <w:t>[</w:t>
      </w:r>
      <w:r w:rsidRPr="00A3585C">
        <w:rPr>
          <w:rStyle w:val="typ"/>
          <w:color w:val="A67F59"/>
          <w:lang w:val="en-US"/>
        </w:rPr>
        <w:t>Required</w:t>
      </w:r>
      <w:r w:rsidRPr="00A3585C">
        <w:rPr>
          <w:rStyle w:val="pun"/>
          <w:color w:val="999999"/>
          <w:lang w:val="en-US"/>
        </w:rPr>
        <w:t>]</w:t>
      </w:r>
    </w:p>
    <w:p w14:paraId="429B4CD2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    </w:t>
      </w: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string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Senha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{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get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}</w:t>
      </w:r>
    </w:p>
    <w:p w14:paraId="5ADEDD45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 w:rsidRPr="00A3585C">
        <w:rPr>
          <w:rStyle w:val="pln"/>
          <w:color w:val="3D464D"/>
          <w:lang w:val="en-US"/>
        </w:rPr>
        <w:t xml:space="preserve">    </w:t>
      </w:r>
      <w:r>
        <w:rPr>
          <w:rStyle w:val="pun"/>
          <w:color w:val="999999"/>
        </w:rPr>
        <w:t>}</w:t>
      </w:r>
    </w:p>
    <w:p w14:paraId="32DB76C2" w14:textId="022A284A" w:rsidR="00A3585C" w:rsidRDefault="00A3585C" w:rsidP="00A3585C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14:paraId="2867D063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Podemos enriquecer ainda mais esse detalhe sobre os atributos.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NomeCompleto</w:t>
      </w:r>
      <w:r>
        <w:rPr>
          <w:color w:val="3D464D"/>
          <w:sz w:val="27"/>
          <w:szCs w:val="27"/>
        </w:rPr>
        <w:t>, por exemplo, é um termo interno, pois o nome </w:t>
      </w:r>
      <w:r>
        <w:rPr>
          <w:rStyle w:val="nfase"/>
          <w:color w:val="3D464D"/>
          <w:sz w:val="27"/>
          <w:szCs w:val="27"/>
        </w:rPr>
        <w:t>amigável</w:t>
      </w:r>
      <w:r>
        <w:rPr>
          <w:color w:val="3D464D"/>
          <w:sz w:val="27"/>
          <w:szCs w:val="27"/>
        </w:rPr>
        <w:t> para usuárias e usuários, ou seja, o </w:t>
      </w:r>
      <w:r>
        <w:rPr>
          <w:rStyle w:val="nfase"/>
          <w:color w:val="3D464D"/>
          <w:sz w:val="27"/>
          <w:szCs w:val="27"/>
        </w:rPr>
        <w:t>display</w:t>
      </w:r>
      <w:r>
        <w:rPr>
          <w:color w:val="3D464D"/>
          <w:sz w:val="27"/>
          <w:szCs w:val="27"/>
        </w:rPr>
        <w:t> que será exibido no momento do cadastro é "Nome", espaço, "Completo". É diferente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NomeCompleto</w:t>
      </w:r>
      <w:r>
        <w:rPr>
          <w:color w:val="3D464D"/>
          <w:sz w:val="27"/>
          <w:szCs w:val="27"/>
        </w:rPr>
        <w:t>. Então, vamos adicionar o atributo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[Display()]</w:t>
      </w:r>
      <w:r>
        <w:rPr>
          <w:color w:val="3D464D"/>
          <w:sz w:val="27"/>
          <w:szCs w:val="27"/>
        </w:rPr>
        <w:t>, abaixo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[Required]</w:t>
      </w:r>
      <w:r>
        <w:rPr>
          <w:color w:val="3D464D"/>
          <w:sz w:val="27"/>
          <w:szCs w:val="27"/>
        </w:rPr>
        <w:t>, que serve para mudar esse tipo de informação. Entre parênteses, adicionaremos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Name</w:t>
      </w:r>
      <w:r>
        <w:rPr>
          <w:color w:val="3D464D"/>
          <w:sz w:val="27"/>
          <w:szCs w:val="27"/>
        </w:rPr>
        <w:t>, que é o atributo que estamos alterando para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"Nome completo"</w:t>
      </w:r>
      <w:r>
        <w:rPr>
          <w:color w:val="3D464D"/>
          <w:sz w:val="27"/>
          <w:szCs w:val="27"/>
        </w:rPr>
        <w:t>.</w:t>
      </w:r>
    </w:p>
    <w:p w14:paraId="31B22CA0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un"/>
          <w:color w:val="999999"/>
          <w:lang w:val="en-US"/>
        </w:rPr>
        <w:t>[</w:t>
      </w:r>
      <w:r w:rsidRPr="00A3585C">
        <w:rPr>
          <w:rStyle w:val="typ"/>
          <w:color w:val="A67F59"/>
          <w:lang w:val="en-US"/>
        </w:rPr>
        <w:t>Required</w:t>
      </w:r>
      <w:r w:rsidRPr="00A3585C">
        <w:rPr>
          <w:rStyle w:val="pun"/>
          <w:color w:val="999999"/>
          <w:lang w:val="en-US"/>
        </w:rPr>
        <w:t>]</w:t>
      </w:r>
    </w:p>
    <w:p w14:paraId="1B66B49E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un"/>
          <w:color w:val="999999"/>
          <w:lang w:val="en-US"/>
        </w:rPr>
        <w:t>[</w:t>
      </w:r>
      <w:r w:rsidRPr="00A3585C">
        <w:rPr>
          <w:rStyle w:val="typ"/>
          <w:color w:val="A67F59"/>
          <w:lang w:val="en-US"/>
        </w:rPr>
        <w:t>Display</w:t>
      </w:r>
      <w:r w:rsidRPr="00A3585C">
        <w:rPr>
          <w:rStyle w:val="pun"/>
          <w:color w:val="999999"/>
          <w:lang w:val="en-US"/>
        </w:rPr>
        <w:t>(</w:t>
      </w:r>
      <w:r w:rsidRPr="00A3585C">
        <w:rPr>
          <w:rStyle w:val="typ"/>
          <w:color w:val="A67F59"/>
          <w:lang w:val="en-US"/>
        </w:rPr>
        <w:t>Name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=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str"/>
          <w:color w:val="669900"/>
          <w:lang w:val="en-US"/>
        </w:rPr>
        <w:t xml:space="preserve">"Nome </w:t>
      </w:r>
      <w:proofErr w:type="spellStart"/>
      <w:r w:rsidRPr="00A3585C">
        <w:rPr>
          <w:rStyle w:val="str"/>
          <w:color w:val="669900"/>
          <w:lang w:val="en-US"/>
        </w:rPr>
        <w:t>completo</w:t>
      </w:r>
      <w:proofErr w:type="spellEnd"/>
      <w:r w:rsidRPr="00A3585C">
        <w:rPr>
          <w:rStyle w:val="str"/>
          <w:color w:val="669900"/>
          <w:lang w:val="en-US"/>
        </w:rPr>
        <w:t>"</w:t>
      </w:r>
      <w:r w:rsidRPr="00A3585C">
        <w:rPr>
          <w:rStyle w:val="pun"/>
          <w:color w:val="999999"/>
          <w:lang w:val="en-US"/>
        </w:rPr>
        <w:t>)]</w:t>
      </w:r>
    </w:p>
    <w:p w14:paraId="4E2BD79B" w14:textId="26584E17" w:rsidR="00A3585C" w:rsidRPr="00A3585C" w:rsidRDefault="00A3585C" w:rsidP="00A3585C">
      <w:pPr>
        <w:pStyle w:val="Pr-formataoHTML"/>
        <w:shd w:val="clear" w:color="auto" w:fill="F0F3F5"/>
        <w:rPr>
          <w:color w:val="3D464D"/>
          <w:sz w:val="27"/>
          <w:szCs w:val="27"/>
          <w:lang w:val="en-US"/>
        </w:rPr>
      </w:pP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string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NomeCompleto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{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get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}</w:t>
      </w:r>
    </w:p>
    <w:p w14:paraId="02FB36B8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Continuando,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Email</w:t>
      </w:r>
      <w:r>
        <w:rPr>
          <w:color w:val="3D464D"/>
          <w:sz w:val="27"/>
          <w:szCs w:val="27"/>
        </w:rPr>
        <w:t> também merece um tratamento especial, pois possui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input</w:t>
      </w:r>
      <w:r>
        <w:rPr>
          <w:color w:val="3D464D"/>
          <w:sz w:val="27"/>
          <w:szCs w:val="27"/>
        </w:rPr>
        <w:t> e validação diferentes. Portanto, abaixo do respectivo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[Required]</w:t>
      </w:r>
      <w:r>
        <w:rPr>
          <w:color w:val="3D464D"/>
          <w:sz w:val="27"/>
          <w:szCs w:val="27"/>
        </w:rPr>
        <w:t>, adicionaremos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[EmailAdress]</w:t>
      </w:r>
      <w:r>
        <w:rPr>
          <w:color w:val="3D464D"/>
          <w:sz w:val="27"/>
          <w:szCs w:val="27"/>
        </w:rPr>
        <w:t> para indicar para o ASP.NET que trata-se de um campo de e-mail.</w:t>
      </w:r>
    </w:p>
    <w:p w14:paraId="7A6EE969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un"/>
          <w:color w:val="999999"/>
          <w:lang w:val="en-US"/>
        </w:rPr>
        <w:t>[</w:t>
      </w:r>
      <w:r w:rsidRPr="00A3585C">
        <w:rPr>
          <w:rStyle w:val="typ"/>
          <w:color w:val="A67F59"/>
          <w:lang w:val="en-US"/>
        </w:rPr>
        <w:t>Required</w:t>
      </w:r>
      <w:r w:rsidRPr="00A3585C">
        <w:rPr>
          <w:rStyle w:val="pun"/>
          <w:color w:val="999999"/>
          <w:lang w:val="en-US"/>
        </w:rPr>
        <w:t>]</w:t>
      </w:r>
    </w:p>
    <w:p w14:paraId="0BFD66AC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un"/>
          <w:color w:val="999999"/>
          <w:lang w:val="en-US"/>
        </w:rPr>
        <w:t>[</w:t>
      </w:r>
      <w:proofErr w:type="spellStart"/>
      <w:r w:rsidRPr="00A3585C">
        <w:rPr>
          <w:rStyle w:val="typ"/>
          <w:color w:val="A67F59"/>
          <w:lang w:val="en-US"/>
        </w:rPr>
        <w:t>EmailAdress</w:t>
      </w:r>
      <w:proofErr w:type="spellEnd"/>
      <w:r w:rsidRPr="00A3585C">
        <w:rPr>
          <w:rStyle w:val="pun"/>
          <w:color w:val="999999"/>
          <w:lang w:val="en-US"/>
        </w:rPr>
        <w:t>]</w:t>
      </w:r>
    </w:p>
    <w:p w14:paraId="135892E7" w14:textId="24B88C78" w:rsidR="00A3585C" w:rsidRPr="00A3585C" w:rsidRDefault="00A3585C" w:rsidP="00A3585C">
      <w:pPr>
        <w:pStyle w:val="Pr-formataoHTML"/>
        <w:shd w:val="clear" w:color="auto" w:fill="F0F3F5"/>
        <w:rPr>
          <w:color w:val="3D464D"/>
          <w:sz w:val="27"/>
          <w:szCs w:val="27"/>
          <w:lang w:val="en-US"/>
        </w:rPr>
      </w:pP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string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typ"/>
          <w:color w:val="A67F59"/>
          <w:lang w:val="en-US"/>
        </w:rPr>
        <w:t>Email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{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get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}</w:t>
      </w:r>
    </w:p>
    <w:p w14:paraId="48086728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Faremos o mesmo para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Senha</w:t>
      </w:r>
      <w:r>
        <w:rPr>
          <w:color w:val="3D464D"/>
          <w:sz w:val="27"/>
          <w:szCs w:val="27"/>
        </w:rPr>
        <w:t>, indicando o tipo de dado, com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[DataType()]</w:t>
      </w:r>
      <w:r>
        <w:rPr>
          <w:color w:val="3D464D"/>
          <w:sz w:val="27"/>
          <w:szCs w:val="27"/>
        </w:rPr>
        <w:t>, ao qual passaremos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DataType.Password</w:t>
      </w:r>
      <w:r>
        <w:rPr>
          <w:color w:val="3D464D"/>
          <w:sz w:val="27"/>
          <w:szCs w:val="27"/>
        </w:rPr>
        <w:t>.</w:t>
      </w:r>
    </w:p>
    <w:p w14:paraId="056A4F10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un"/>
          <w:color w:val="999999"/>
          <w:lang w:val="en-US"/>
        </w:rPr>
        <w:t>[</w:t>
      </w:r>
      <w:r w:rsidRPr="00A3585C">
        <w:rPr>
          <w:rStyle w:val="typ"/>
          <w:color w:val="A67F59"/>
          <w:lang w:val="en-US"/>
        </w:rPr>
        <w:t>Required</w:t>
      </w:r>
      <w:r w:rsidRPr="00A3585C">
        <w:rPr>
          <w:rStyle w:val="pun"/>
          <w:color w:val="999999"/>
          <w:lang w:val="en-US"/>
        </w:rPr>
        <w:t>]</w:t>
      </w:r>
    </w:p>
    <w:p w14:paraId="5A67D102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un"/>
          <w:color w:val="999999"/>
          <w:lang w:val="en-US"/>
        </w:rPr>
        <w:t>[</w:t>
      </w:r>
      <w:proofErr w:type="spellStart"/>
      <w:r w:rsidRPr="00A3585C">
        <w:rPr>
          <w:rStyle w:val="typ"/>
          <w:color w:val="A67F59"/>
          <w:lang w:val="en-US"/>
        </w:rPr>
        <w:t>DataType</w:t>
      </w:r>
      <w:proofErr w:type="spellEnd"/>
      <w:r w:rsidRPr="00A3585C">
        <w:rPr>
          <w:rStyle w:val="pun"/>
          <w:color w:val="999999"/>
          <w:lang w:val="en-US"/>
        </w:rPr>
        <w:t>(</w:t>
      </w:r>
      <w:proofErr w:type="spellStart"/>
      <w:r w:rsidRPr="00A3585C">
        <w:rPr>
          <w:rStyle w:val="typ"/>
          <w:color w:val="A67F59"/>
          <w:lang w:val="en-US"/>
        </w:rPr>
        <w:t>DataType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Password</w:t>
      </w:r>
      <w:proofErr w:type="spellEnd"/>
      <w:r w:rsidRPr="00A3585C">
        <w:rPr>
          <w:rStyle w:val="pun"/>
          <w:color w:val="999999"/>
          <w:lang w:val="en-US"/>
        </w:rPr>
        <w:t>)]</w:t>
      </w:r>
    </w:p>
    <w:p w14:paraId="5BCA1C68" w14:textId="56F1A658" w:rsidR="00A3585C" w:rsidRPr="00A3585C" w:rsidRDefault="00A3585C" w:rsidP="00A3585C">
      <w:pPr>
        <w:pStyle w:val="Pr-formataoHTML"/>
        <w:shd w:val="clear" w:color="auto" w:fill="F0F3F5"/>
        <w:rPr>
          <w:color w:val="3D464D"/>
          <w:sz w:val="27"/>
          <w:szCs w:val="27"/>
          <w:lang w:val="en-US"/>
        </w:rPr>
      </w:pPr>
      <w:r w:rsidRPr="00A3585C">
        <w:rPr>
          <w:rStyle w:val="kwd"/>
          <w:color w:val="0077AA"/>
          <w:lang w:val="en-US"/>
        </w:rPr>
        <w:t>public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string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Senha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{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get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set</w:t>
      </w:r>
      <w:r w:rsidRPr="00A3585C">
        <w:rPr>
          <w:rStyle w:val="pun"/>
          <w:color w:val="999999"/>
          <w:lang w:val="en-US"/>
        </w:rPr>
        <w:t>;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}</w:t>
      </w:r>
    </w:p>
    <w:p w14:paraId="73B0A416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Muito bem! Criamos 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ContaRegistrarViewModel</w:t>
      </w:r>
      <w:r>
        <w:rPr>
          <w:color w:val="3D464D"/>
          <w:sz w:val="27"/>
          <w:szCs w:val="27"/>
        </w:rPr>
        <w:t> — que está bem completa — e a nossa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Controller</w:t>
      </w:r>
      <w:r>
        <w:rPr>
          <w:color w:val="3D464D"/>
          <w:sz w:val="27"/>
          <w:szCs w:val="27"/>
        </w:rPr>
        <w:t>, por meio da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ContaController</w:t>
      </w:r>
      <w:r>
        <w:rPr>
          <w:color w:val="3D464D"/>
          <w:sz w:val="27"/>
          <w:szCs w:val="27"/>
        </w:rPr>
        <w:t>.</w:t>
      </w:r>
    </w:p>
    <w:p w14:paraId="5A93C5D2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Inclusive, antes de continuar, em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ContaController</w:t>
      </w:r>
      <w:r>
        <w:rPr>
          <w:color w:val="3D464D"/>
          <w:sz w:val="27"/>
          <w:szCs w:val="27"/>
        </w:rPr>
        <w:t>, precisamos adicionar uma diretiva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using</w:t>
      </w:r>
      <w:r>
        <w:rPr>
          <w:color w:val="3D464D"/>
          <w:sz w:val="27"/>
          <w:szCs w:val="27"/>
        </w:rPr>
        <w:t> para localizar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ContaRegistrarViewModel</w:t>
      </w:r>
      <w:r>
        <w:rPr>
          <w:color w:val="3D464D"/>
          <w:sz w:val="27"/>
          <w:szCs w:val="27"/>
        </w:rPr>
        <w:t>. Sendo assim, com o cursor posicionado no erro apontado, acionaremos "Ctrl + </w:t>
      </w:r>
      <w:r>
        <w:rPr>
          <w:rStyle w:val="CdigoHTML"/>
          <w:b/>
          <w:bCs/>
          <w:color w:val="3D464D"/>
          <w:sz w:val="23"/>
          <w:szCs w:val="23"/>
          <w:shd w:val="clear" w:color="auto" w:fill="F0F3F5"/>
        </w:rPr>
        <w:t>.</w:t>
      </w:r>
      <w:r>
        <w:rPr>
          <w:color w:val="3D464D"/>
          <w:sz w:val="27"/>
          <w:szCs w:val="27"/>
        </w:rPr>
        <w:t>" para adicionar a seguinte diretiva à lista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using</w:t>
      </w:r>
      <w:r>
        <w:rPr>
          <w:color w:val="3D464D"/>
          <w:sz w:val="27"/>
          <w:szCs w:val="27"/>
        </w:rPr>
        <w:t>:</w:t>
      </w:r>
    </w:p>
    <w:p w14:paraId="7218DD6E" w14:textId="0F875424" w:rsidR="00A3585C" w:rsidRPr="00A3585C" w:rsidRDefault="00A3585C" w:rsidP="00A3585C">
      <w:pPr>
        <w:pStyle w:val="Pr-formataoHTML"/>
        <w:shd w:val="clear" w:color="auto" w:fill="F0F3F5"/>
        <w:rPr>
          <w:color w:val="3D464D"/>
          <w:sz w:val="27"/>
          <w:szCs w:val="27"/>
          <w:lang w:val="en-US"/>
        </w:rPr>
      </w:pPr>
      <w:r w:rsidRPr="00A3585C">
        <w:rPr>
          <w:rStyle w:val="kwd"/>
          <w:color w:val="0077AA"/>
          <w:lang w:val="en-US"/>
        </w:rPr>
        <w:t>using</w:t>
      </w:r>
      <w:r w:rsidRPr="00A3585C">
        <w:rPr>
          <w:rStyle w:val="pln"/>
          <w:color w:val="3D464D"/>
          <w:lang w:val="en-US"/>
        </w:rPr>
        <w:t xml:space="preserve"> </w:t>
      </w:r>
      <w:proofErr w:type="spellStart"/>
      <w:r w:rsidRPr="00A3585C">
        <w:rPr>
          <w:rStyle w:val="typ"/>
          <w:color w:val="A67F59"/>
          <w:lang w:val="en-US"/>
        </w:rPr>
        <w:t>ByteBank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Forum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ViewModels</w:t>
      </w:r>
      <w:proofErr w:type="spellEnd"/>
      <w:r w:rsidRPr="00A3585C">
        <w:rPr>
          <w:rStyle w:val="pun"/>
          <w:color w:val="999999"/>
          <w:lang w:val="en-US"/>
        </w:rPr>
        <w:t>;</w:t>
      </w:r>
    </w:p>
    <w:p w14:paraId="3EF3C47D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 isso, o erro será corrigido. Analisando o que fizemos, modificamos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ContaController</w:t>
      </w:r>
      <w:r>
        <w:rPr>
          <w:color w:val="3D464D"/>
          <w:sz w:val="27"/>
          <w:szCs w:val="27"/>
        </w:rPr>
        <w:t> para ter as duas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Action</w:t>
      </w:r>
      <w:r>
        <w:rPr>
          <w:color w:val="3D464D"/>
          <w:sz w:val="27"/>
          <w:szCs w:val="27"/>
        </w:rPr>
        <w:t>s. Agora, falta só criar 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View()</w:t>
      </w:r>
      <w:r>
        <w:rPr>
          <w:color w:val="3D464D"/>
          <w:sz w:val="27"/>
          <w:szCs w:val="27"/>
        </w:rPr>
        <w:t>. Para isso, em "Solution Explorer", à direita, clicaremos com o botão direito do mouse sobre "Views" e selecionaremos "Add &gt; New Folder" para adicionar um diretório chamado "Conta". Assim, teremos um local para armazenar as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View</w:t>
      </w:r>
      <w:r>
        <w:rPr>
          <w:color w:val="3D464D"/>
          <w:sz w:val="27"/>
          <w:szCs w:val="27"/>
        </w:rPr>
        <w:t>s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ContaController</w:t>
      </w:r>
      <w:r>
        <w:rPr>
          <w:color w:val="3D464D"/>
          <w:sz w:val="27"/>
          <w:szCs w:val="27"/>
        </w:rPr>
        <w:t>.</w:t>
      </w:r>
    </w:p>
    <w:p w14:paraId="28C5CF3F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 o diretório criado, clicaremos com o botão direito do mouse sobre e selecionaremos "Add &gt; View" para adicionar 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View</w:t>
      </w:r>
      <w:r>
        <w:rPr>
          <w:color w:val="3D464D"/>
          <w:sz w:val="27"/>
          <w:szCs w:val="27"/>
        </w:rPr>
        <w:t> do método da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Action</w:t>
      </w:r>
      <w:r>
        <w:rPr>
          <w:color w:val="3D464D"/>
          <w:sz w:val="27"/>
          <w:szCs w:val="27"/>
        </w:rPr>
        <w:t>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Registrar()</w:t>
      </w:r>
      <w:r>
        <w:rPr>
          <w:color w:val="3D464D"/>
          <w:sz w:val="27"/>
          <w:szCs w:val="27"/>
        </w:rPr>
        <w:t>.Sendo assim, na janela que se abrirá, digitaremos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Registrar</w:t>
      </w:r>
      <w:r>
        <w:rPr>
          <w:color w:val="3D464D"/>
          <w:sz w:val="27"/>
          <w:szCs w:val="27"/>
        </w:rPr>
        <w:t> em "View Name". Manteremos as demais configurações </w:t>
      </w:r>
      <w:r>
        <w:rPr>
          <w:rStyle w:val="nfase"/>
          <w:color w:val="3D464D"/>
          <w:sz w:val="27"/>
          <w:szCs w:val="27"/>
        </w:rPr>
        <w:t>default</w:t>
      </w:r>
      <w:r>
        <w:rPr>
          <w:color w:val="3D464D"/>
          <w:sz w:val="27"/>
          <w:szCs w:val="27"/>
        </w:rPr>
        <w:t> do Visul Studio.</w:t>
      </w:r>
    </w:p>
    <w:p w14:paraId="47AC6393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Antes de clicaremos em "Add", para concluir e adicionar, repare em "Use a layout page:", pois em alguns casos, esse campo está vazio. No caso, temos o padrão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Views/Shared/_Layout.cshtml</w:t>
      </w:r>
      <w:r>
        <w:rPr>
          <w:color w:val="3D464D"/>
          <w:sz w:val="27"/>
          <w:szCs w:val="27"/>
        </w:rPr>
        <w:t>, mas caso não esteja preenchido, podemos preencher, clicando no botão com reticências (</w:t>
      </w:r>
      <w:r>
        <w:rPr>
          <w:rStyle w:val="CdigoHTML"/>
          <w:color w:val="3D464D"/>
          <w:sz w:val="23"/>
          <w:szCs w:val="23"/>
          <w:shd w:val="clear" w:color="auto" w:fill="F0F3F5"/>
        </w:rPr>
        <w:t>...</w:t>
      </w:r>
      <w:r>
        <w:rPr>
          <w:color w:val="3D464D"/>
          <w:sz w:val="27"/>
          <w:szCs w:val="27"/>
        </w:rPr>
        <w:t>), à direita.</w:t>
      </w:r>
    </w:p>
    <w:p w14:paraId="3B74E761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![(</w:t>
      </w:r>
      <w:hyperlink r:id="rId31" w:tgtFrame="_blank" w:history="1">
        <w:r>
          <w:rPr>
            <w:rStyle w:val="Hyperlink"/>
            <w:sz w:val="27"/>
            <w:szCs w:val="27"/>
          </w:rPr>
          <w:t>https://s3.amazonaws.com/caelum-online-public/802-aspnet-identity-parte-1/01/01.05_003_add-view.png</w:t>
        </w:r>
      </w:hyperlink>
      <w:r>
        <w:rPr>
          <w:color w:val="3D464D"/>
          <w:sz w:val="27"/>
          <w:szCs w:val="27"/>
        </w:rPr>
        <w:t>)</w:t>
      </w:r>
    </w:p>
    <w:p w14:paraId="0EDD3A13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Na janela que se abrirá, podemos navegar pelos diretórios "View &gt; Shared", à esquerda. À dreita, encontraremos 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_Layout.cshtml</w:t>
      </w:r>
      <w:r>
        <w:rPr>
          <w:color w:val="3D464D"/>
          <w:sz w:val="27"/>
          <w:szCs w:val="27"/>
        </w:rPr>
        <w:t>. Ao selecioná-lo, o campo será preenchido. Esse </w:t>
      </w:r>
      <w:r>
        <w:rPr>
          <w:rStyle w:val="nfase"/>
          <w:color w:val="3D464D"/>
          <w:sz w:val="27"/>
          <w:szCs w:val="27"/>
        </w:rPr>
        <w:t>layout</w:t>
      </w:r>
      <w:r>
        <w:rPr>
          <w:color w:val="3D464D"/>
          <w:sz w:val="27"/>
          <w:szCs w:val="27"/>
        </w:rPr>
        <w:t> é o responsável pelo menu e nota de rodapé.</w:t>
      </w:r>
    </w:p>
    <w:p w14:paraId="5809A977" w14:textId="664ED5B4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Feitas as configurações, vamos alterar a </w:t>
      </w:r>
      <w:r>
        <w:rPr>
          <w:rStyle w:val="nfase"/>
          <w:color w:val="3D464D"/>
          <w:sz w:val="27"/>
          <w:szCs w:val="27"/>
        </w:rPr>
        <w:t>view</w:t>
      </w:r>
      <w:r>
        <w:rPr>
          <w:color w:val="3D464D"/>
          <w:sz w:val="27"/>
          <w:szCs w:val="27"/>
        </w:rPr>
        <w:t>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Registrar.cshtml</w:t>
      </w:r>
      <w:r>
        <w:rPr>
          <w:color w:val="3D464D"/>
          <w:sz w:val="27"/>
          <w:szCs w:val="27"/>
        </w:rPr>
        <w:t> que, ao abrir, estará assim:</w:t>
      </w:r>
    </w:p>
    <w:p w14:paraId="79694FCD" w14:textId="77777777" w:rsidR="00D905F6" w:rsidRDefault="00D905F6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14:paraId="05B72DC6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</w:p>
    <w:p w14:paraId="5F63BBDA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un"/>
          <w:color w:val="999999"/>
          <w:lang w:val="en-US"/>
        </w:rPr>
        <w:t>@{</w:t>
      </w:r>
    </w:p>
    <w:p w14:paraId="102A7982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proofErr w:type="spellStart"/>
      <w:r w:rsidRPr="00A3585C">
        <w:rPr>
          <w:rStyle w:val="typ"/>
          <w:color w:val="A67F59"/>
          <w:lang w:val="en-US"/>
        </w:rPr>
        <w:t>ViewBag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Title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=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str"/>
          <w:color w:val="669900"/>
          <w:lang w:val="en-US"/>
        </w:rPr>
        <w:t>"Registrar"</w:t>
      </w:r>
      <w:r w:rsidRPr="00A3585C">
        <w:rPr>
          <w:rStyle w:val="pun"/>
          <w:color w:val="999999"/>
          <w:lang w:val="en-US"/>
        </w:rPr>
        <w:t>;</w:t>
      </w:r>
    </w:p>
    <w:p w14:paraId="48842580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r w:rsidRPr="00A3585C">
        <w:rPr>
          <w:rStyle w:val="typ"/>
          <w:color w:val="A67F59"/>
          <w:lang w:val="en-US"/>
        </w:rPr>
        <w:t>Layout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=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str"/>
          <w:color w:val="669900"/>
          <w:lang w:val="en-US"/>
        </w:rPr>
        <w:t>"~/Views/Shared/_</w:t>
      </w:r>
      <w:proofErr w:type="spellStart"/>
      <w:r w:rsidRPr="00A3585C">
        <w:rPr>
          <w:rStyle w:val="str"/>
          <w:color w:val="669900"/>
          <w:lang w:val="en-US"/>
        </w:rPr>
        <w:t>Layout.cshtml</w:t>
      </w:r>
      <w:proofErr w:type="spellEnd"/>
      <w:r w:rsidRPr="00A3585C">
        <w:rPr>
          <w:rStyle w:val="str"/>
          <w:color w:val="669900"/>
          <w:lang w:val="en-US"/>
        </w:rPr>
        <w:t>"</w:t>
      </w:r>
      <w:r w:rsidRPr="00A3585C">
        <w:rPr>
          <w:rStyle w:val="pun"/>
          <w:color w:val="999999"/>
          <w:lang w:val="en-US"/>
        </w:rPr>
        <w:t>;</w:t>
      </w:r>
    </w:p>
    <w:p w14:paraId="109F7EF6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14:paraId="51D66694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</w:p>
    <w:p w14:paraId="292A12FC" w14:textId="55B39835" w:rsidR="00A3585C" w:rsidRDefault="00A3585C" w:rsidP="00A3585C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str"/>
          <w:color w:val="669900"/>
        </w:rPr>
        <w:t>&lt;h2&gt;</w:t>
      </w:r>
      <w:r>
        <w:rPr>
          <w:rStyle w:val="typ"/>
          <w:color w:val="A67F59"/>
        </w:rPr>
        <w:t>Registrar</w:t>
      </w:r>
      <w:r>
        <w:rPr>
          <w:rStyle w:val="pun"/>
          <w:color w:val="999999"/>
        </w:rPr>
        <w:t>&lt;/</w:t>
      </w:r>
      <w:r>
        <w:rPr>
          <w:rStyle w:val="pln"/>
          <w:color w:val="3D464D"/>
        </w:rPr>
        <w:t>h2</w:t>
      </w:r>
      <w:r>
        <w:rPr>
          <w:rStyle w:val="pun"/>
          <w:color w:val="999999"/>
        </w:rPr>
        <w:t>&gt;</w:t>
      </w:r>
    </w:p>
    <w:p w14:paraId="4E271182" w14:textId="77777777" w:rsidR="00A3585C" w:rsidRDefault="00A3585C" w:rsidP="00A3585C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Começaremos definindo o modelo, na primeira linha, com:</w:t>
      </w:r>
    </w:p>
    <w:p w14:paraId="4BD77866" w14:textId="65E30CC2" w:rsidR="00A3585C" w:rsidRDefault="00A3585C" w:rsidP="00A3585C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lit"/>
          <w:color w:val="990055"/>
        </w:rPr>
        <w:t>@model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ByteBank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Forum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ViewModels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ContaRegistrarViewModel</w:t>
      </w:r>
    </w:p>
    <w:p w14:paraId="2432C888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Na sequência, </w:t>
      </w:r>
      <w:r>
        <w:rPr>
          <w:rStyle w:val="Forte"/>
          <w:color w:val="3D464D"/>
          <w:sz w:val="27"/>
          <w:szCs w:val="27"/>
        </w:rPr>
        <w:t>criaremos o formulário</w:t>
      </w:r>
      <w:r>
        <w:rPr>
          <w:color w:val="3D464D"/>
          <w:sz w:val="27"/>
          <w:szCs w:val="27"/>
        </w:rPr>
        <w:t>. Para isso, abaixo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&lt;h2&gt;Registrar&lt;/h2&gt;</w:t>
      </w:r>
      <w:r>
        <w:rPr>
          <w:color w:val="3D464D"/>
          <w:sz w:val="27"/>
          <w:szCs w:val="27"/>
        </w:rPr>
        <w:t>, utilizaremos o bloco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using</w:t>
      </w:r>
      <w:r>
        <w:rPr>
          <w:color w:val="3D464D"/>
          <w:sz w:val="27"/>
          <w:szCs w:val="27"/>
        </w:rPr>
        <w:t>, com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Html.BeginForm</w:t>
      </w:r>
      <w:r>
        <w:rPr>
          <w:color w:val="3D464D"/>
          <w:sz w:val="27"/>
          <w:szCs w:val="27"/>
        </w:rPr>
        <w:t>.</w:t>
      </w:r>
    </w:p>
    <w:p w14:paraId="4B43DD53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@using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(</w:t>
      </w:r>
      <w:r>
        <w:rPr>
          <w:rStyle w:val="typ"/>
          <w:color w:val="A67F59"/>
        </w:rPr>
        <w:t>Html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BeginForm</w:t>
      </w:r>
      <w:r>
        <w:rPr>
          <w:rStyle w:val="pun"/>
          <w:color w:val="999999"/>
        </w:rPr>
        <w:t>())</w:t>
      </w:r>
    </w:p>
    <w:p w14:paraId="058EA3C7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14:paraId="4C2DCEFA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</w:p>
    <w:p w14:paraId="146A23D1" w14:textId="526D50B5" w:rsidR="00A3585C" w:rsidRDefault="00A3585C" w:rsidP="00A3585C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14:paraId="46ECB7FB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Assim, iniciamos o formulário. Entre as chaves (</w:t>
      </w:r>
      <w:r>
        <w:rPr>
          <w:rStyle w:val="CdigoHTML"/>
          <w:color w:val="3D464D"/>
          <w:sz w:val="23"/>
          <w:szCs w:val="23"/>
          <w:shd w:val="clear" w:color="auto" w:fill="F0F3F5"/>
        </w:rPr>
        <w:t>{}</w:t>
      </w:r>
      <w:r>
        <w:rPr>
          <w:color w:val="3D464D"/>
          <w:sz w:val="27"/>
          <w:szCs w:val="27"/>
        </w:rPr>
        <w:t>), podemos inserir uma mensagem de boas vindas, com orientações do que deve ser feito. Utilizaremos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&lt;hr /&gt;</w:t>
      </w:r>
      <w:r>
        <w:rPr>
          <w:color w:val="3D464D"/>
          <w:sz w:val="27"/>
          <w:szCs w:val="27"/>
        </w:rPr>
        <w:t> para pular uma linha, melhorando a estética da página.</w:t>
      </w:r>
    </w:p>
    <w:p w14:paraId="025AF4B9" w14:textId="77777777" w:rsidR="00A3585C" w:rsidRDefault="00A3585C" w:rsidP="00A3585C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 código inteiro ficará da seguinte forma:</w:t>
      </w:r>
    </w:p>
    <w:p w14:paraId="766B1D31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@model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ByteBank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Forum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ViewModels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ContaRegistrarViewModel</w:t>
      </w:r>
    </w:p>
    <w:p w14:paraId="064BE5A8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</w:p>
    <w:p w14:paraId="28B60406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@{</w:t>
      </w:r>
    </w:p>
    <w:p w14:paraId="69C5112D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>
        <w:rPr>
          <w:rStyle w:val="pln"/>
          <w:color w:val="3D464D"/>
        </w:rPr>
        <w:t xml:space="preserve">    </w:t>
      </w:r>
      <w:proofErr w:type="spellStart"/>
      <w:r w:rsidRPr="00A3585C">
        <w:rPr>
          <w:rStyle w:val="typ"/>
          <w:color w:val="A67F59"/>
          <w:lang w:val="en-US"/>
        </w:rPr>
        <w:t>ViewBag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Title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=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str"/>
          <w:color w:val="669900"/>
          <w:lang w:val="en-US"/>
        </w:rPr>
        <w:t>"Registrar"</w:t>
      </w:r>
      <w:r w:rsidRPr="00A3585C">
        <w:rPr>
          <w:rStyle w:val="pun"/>
          <w:color w:val="999999"/>
          <w:lang w:val="en-US"/>
        </w:rPr>
        <w:t>;</w:t>
      </w:r>
    </w:p>
    <w:p w14:paraId="4830D1A0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r w:rsidRPr="00A3585C">
        <w:rPr>
          <w:rStyle w:val="typ"/>
          <w:color w:val="A67F59"/>
          <w:lang w:val="en-US"/>
        </w:rPr>
        <w:t>Layout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=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str"/>
          <w:color w:val="669900"/>
          <w:lang w:val="en-US"/>
        </w:rPr>
        <w:t>"~/Views/Shared/_</w:t>
      </w:r>
      <w:proofErr w:type="spellStart"/>
      <w:r w:rsidRPr="00A3585C">
        <w:rPr>
          <w:rStyle w:val="str"/>
          <w:color w:val="669900"/>
          <w:lang w:val="en-US"/>
        </w:rPr>
        <w:t>Layout.cshtml</w:t>
      </w:r>
      <w:proofErr w:type="spellEnd"/>
      <w:r w:rsidRPr="00A3585C">
        <w:rPr>
          <w:rStyle w:val="str"/>
          <w:color w:val="669900"/>
          <w:lang w:val="en-US"/>
        </w:rPr>
        <w:t>"</w:t>
      </w:r>
      <w:r w:rsidRPr="00A3585C">
        <w:rPr>
          <w:rStyle w:val="pun"/>
          <w:color w:val="999999"/>
          <w:lang w:val="en-US"/>
        </w:rPr>
        <w:t>;</w:t>
      </w:r>
    </w:p>
    <w:p w14:paraId="13E6BEA5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un"/>
          <w:color w:val="999999"/>
          <w:lang w:val="en-US"/>
        </w:rPr>
        <w:t>}</w:t>
      </w:r>
    </w:p>
    <w:p w14:paraId="162C796A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433A9732" w14:textId="77777777" w:rsidR="00A3585C" w:rsidRPr="00A3585C" w:rsidRDefault="00A3585C" w:rsidP="00A3585C">
      <w:pPr>
        <w:pStyle w:val="Pr-formataoHTML"/>
        <w:shd w:val="clear" w:color="auto" w:fill="F0F3F5"/>
        <w:rPr>
          <w:rStyle w:val="str"/>
          <w:color w:val="669900"/>
          <w:lang w:val="en-US"/>
        </w:rPr>
      </w:pPr>
      <w:r w:rsidRPr="00A3585C">
        <w:rPr>
          <w:rStyle w:val="str"/>
          <w:color w:val="669900"/>
          <w:lang w:val="en-US"/>
        </w:rPr>
        <w:t>&lt;h2&gt;</w:t>
      </w:r>
      <w:r w:rsidRPr="00A3585C">
        <w:rPr>
          <w:rStyle w:val="typ"/>
          <w:color w:val="A67F59"/>
          <w:lang w:val="en-US"/>
        </w:rPr>
        <w:t>Registrar</w:t>
      </w:r>
      <w:r w:rsidRPr="00A3585C">
        <w:rPr>
          <w:rStyle w:val="pun"/>
          <w:color w:val="999999"/>
          <w:lang w:val="en-US"/>
        </w:rPr>
        <w:t>&lt;</w:t>
      </w:r>
      <w:r w:rsidRPr="00A3585C">
        <w:rPr>
          <w:rStyle w:val="str"/>
          <w:color w:val="669900"/>
          <w:lang w:val="en-US"/>
        </w:rPr>
        <w:t>/h2&gt;</w:t>
      </w:r>
    </w:p>
    <w:p w14:paraId="39C74224" w14:textId="77777777" w:rsidR="00A3585C" w:rsidRPr="00A3585C" w:rsidRDefault="00A3585C" w:rsidP="00A3585C">
      <w:pPr>
        <w:pStyle w:val="Pr-formataoHTML"/>
        <w:shd w:val="clear" w:color="auto" w:fill="F0F3F5"/>
        <w:rPr>
          <w:rStyle w:val="str"/>
          <w:color w:val="669900"/>
          <w:lang w:val="en-US"/>
        </w:rPr>
      </w:pPr>
    </w:p>
    <w:p w14:paraId="2C4124EA" w14:textId="77777777" w:rsidR="00A3585C" w:rsidRPr="00A3585C" w:rsidRDefault="00A3585C" w:rsidP="00A3585C">
      <w:pPr>
        <w:pStyle w:val="Pr-formataoHTML"/>
        <w:shd w:val="clear" w:color="auto" w:fill="F0F3F5"/>
        <w:rPr>
          <w:rStyle w:val="str"/>
          <w:color w:val="669900"/>
          <w:lang w:val="en-US"/>
        </w:rPr>
      </w:pPr>
      <w:r w:rsidRPr="00A3585C">
        <w:rPr>
          <w:rStyle w:val="str"/>
          <w:color w:val="669900"/>
          <w:lang w:val="en-US"/>
        </w:rPr>
        <w:t>@using (</w:t>
      </w:r>
      <w:proofErr w:type="spellStart"/>
      <w:r w:rsidRPr="00A3585C">
        <w:rPr>
          <w:rStyle w:val="str"/>
          <w:color w:val="669900"/>
          <w:lang w:val="en-US"/>
        </w:rPr>
        <w:t>Html.BeginForm</w:t>
      </w:r>
      <w:proofErr w:type="spellEnd"/>
      <w:r w:rsidRPr="00A3585C">
        <w:rPr>
          <w:rStyle w:val="str"/>
          <w:color w:val="669900"/>
          <w:lang w:val="en-US"/>
        </w:rPr>
        <w:t>())</w:t>
      </w:r>
    </w:p>
    <w:p w14:paraId="5A31E392" w14:textId="77777777" w:rsidR="00A3585C" w:rsidRDefault="00A3585C" w:rsidP="00A3585C">
      <w:pPr>
        <w:pStyle w:val="Pr-formataoHTML"/>
        <w:shd w:val="clear" w:color="auto" w:fill="F0F3F5"/>
        <w:rPr>
          <w:rStyle w:val="str"/>
          <w:color w:val="669900"/>
        </w:rPr>
      </w:pPr>
      <w:r>
        <w:rPr>
          <w:rStyle w:val="str"/>
          <w:color w:val="669900"/>
        </w:rPr>
        <w:t>{</w:t>
      </w:r>
    </w:p>
    <w:p w14:paraId="46F44B94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str"/>
          <w:color w:val="669900"/>
        </w:rPr>
        <w:t xml:space="preserve">    &lt;h4&gt; Complete o cadastro de sua conta! &lt;/</w:t>
      </w:r>
      <w:r>
        <w:rPr>
          <w:rStyle w:val="pln"/>
          <w:color w:val="3D464D"/>
        </w:rPr>
        <w:t>h4</w:t>
      </w:r>
      <w:r>
        <w:rPr>
          <w:rStyle w:val="pun"/>
          <w:color w:val="999999"/>
        </w:rPr>
        <w:t>&gt;</w:t>
      </w:r>
    </w:p>
    <w:p w14:paraId="25044A0E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pun"/>
          <w:color w:val="999999"/>
        </w:rPr>
        <w:t>&lt;</w:t>
      </w:r>
      <w:r>
        <w:rPr>
          <w:rStyle w:val="pln"/>
          <w:color w:val="3D464D"/>
        </w:rPr>
        <w:t xml:space="preserve">hr </w:t>
      </w:r>
      <w:r>
        <w:rPr>
          <w:rStyle w:val="pun"/>
          <w:color w:val="999999"/>
        </w:rPr>
        <w:t>/&gt;</w:t>
      </w:r>
    </w:p>
    <w:p w14:paraId="3099B408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</w:p>
    <w:p w14:paraId="139C728C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</w:p>
    <w:p w14:paraId="73E31DF4" w14:textId="46BE0E9D" w:rsidR="00A3585C" w:rsidRDefault="00A3585C" w:rsidP="00A3585C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14:paraId="6B010336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Criamos diversos atributos para mostrar informação de validação, mas ainda precisamos mostrar o resultado dessa validação em algum lugar da nossa página. Para isso, em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using</w:t>
      </w:r>
      <w:r>
        <w:rPr>
          <w:color w:val="3D464D"/>
          <w:sz w:val="27"/>
          <w:szCs w:val="27"/>
        </w:rPr>
        <w:t> com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Html.BeginForm</w:t>
      </w:r>
      <w:r>
        <w:rPr>
          <w:color w:val="3D464D"/>
          <w:sz w:val="27"/>
          <w:szCs w:val="27"/>
        </w:rPr>
        <w:t>, utilizaremos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ValidationSummary()</w:t>
      </w:r>
      <w:r>
        <w:rPr>
          <w:color w:val="3D464D"/>
          <w:sz w:val="27"/>
          <w:szCs w:val="27"/>
        </w:rPr>
        <w:t>, que resumirá todas as mensagens de erro, caso alguma informação esteja errada nessa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div</w:t>
      </w:r>
      <w:r>
        <w:rPr>
          <w:color w:val="3D464D"/>
          <w:sz w:val="27"/>
          <w:szCs w:val="27"/>
        </w:rPr>
        <w:t>, referente ao HTML </w:t>
      </w:r>
      <w:r>
        <w:rPr>
          <w:rStyle w:val="nfase"/>
          <w:color w:val="3D464D"/>
          <w:sz w:val="27"/>
          <w:szCs w:val="27"/>
        </w:rPr>
        <w:t>Helper</w:t>
      </w:r>
      <w:r>
        <w:rPr>
          <w:color w:val="3D464D"/>
          <w:sz w:val="27"/>
          <w:szCs w:val="27"/>
        </w:rPr>
        <w:t>, que será criado na página.</w:t>
      </w:r>
    </w:p>
    <w:p w14:paraId="20E52C46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Utilizaremos uma sobrecarga diferente, a utilizaremos com parâmetros, de forma que permita mudar os atributos da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div</w:t>
      </w:r>
      <w:r>
        <w:rPr>
          <w:color w:val="3D464D"/>
          <w:sz w:val="27"/>
          <w:szCs w:val="27"/>
        </w:rPr>
        <w:t> que será renderizada pelo HTML </w:t>
      </w:r>
      <w:r>
        <w:rPr>
          <w:rStyle w:val="nfase"/>
          <w:color w:val="3D464D"/>
          <w:sz w:val="27"/>
          <w:szCs w:val="27"/>
        </w:rPr>
        <w:t>Helper</w:t>
      </w:r>
      <w:r>
        <w:rPr>
          <w:color w:val="3D464D"/>
          <w:sz w:val="27"/>
          <w:szCs w:val="27"/>
        </w:rPr>
        <w:t>. Sendo assim, manteremos o primeiro parâmetro, referente à mensagem, vazio, porque ele não nos importa. O que nos importa é o segundo parâmetro, que permitirá a alteração da classe que será utilizada nessa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div</w:t>
      </w:r>
      <w:r>
        <w:rPr>
          <w:color w:val="3D464D"/>
          <w:sz w:val="27"/>
          <w:szCs w:val="27"/>
        </w:rPr>
        <w:t>. Para isso, utilizaremos um objeto anônimo e, entre as chaves (</w:t>
      </w:r>
      <w:r>
        <w:rPr>
          <w:rStyle w:val="CdigoHTML"/>
          <w:color w:val="3D464D"/>
          <w:sz w:val="23"/>
          <w:szCs w:val="23"/>
          <w:shd w:val="clear" w:color="auto" w:fill="F0F3F5"/>
        </w:rPr>
        <w:t>{}</w:t>
      </w:r>
      <w:r>
        <w:rPr>
          <w:color w:val="3D464D"/>
          <w:sz w:val="27"/>
          <w:szCs w:val="27"/>
        </w:rPr>
        <w:t>), colocaremos um atributo chamado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class</w:t>
      </w:r>
      <w:r>
        <w:rPr>
          <w:color w:val="3D464D"/>
          <w:sz w:val="27"/>
          <w:szCs w:val="27"/>
        </w:rPr>
        <w:t> ao qual atribuiremos o valor que deve ser renderizado na classe dessa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div</w:t>
      </w:r>
      <w:r>
        <w:rPr>
          <w:color w:val="3D464D"/>
          <w:sz w:val="27"/>
          <w:szCs w:val="27"/>
        </w:rPr>
        <w:t>, que é do </w:t>
      </w:r>
      <w:r>
        <w:rPr>
          <w:rStyle w:val="nfase"/>
          <w:color w:val="3D464D"/>
          <w:sz w:val="27"/>
          <w:szCs w:val="27"/>
        </w:rPr>
        <w:t>Bootstrap</w:t>
      </w:r>
      <w:r>
        <w:rPr>
          <w:color w:val="3D464D"/>
          <w:sz w:val="27"/>
          <w:szCs w:val="27"/>
        </w:rPr>
        <w:t>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"text-danger</w:t>
      </w:r>
      <w:r>
        <w:rPr>
          <w:color w:val="3D464D"/>
          <w:sz w:val="27"/>
          <w:szCs w:val="27"/>
        </w:rPr>
        <w:t>. Assim, daremos um visual mais bonito, uma cara mais interessante para nossa aplicação.</w:t>
      </w:r>
    </w:p>
    <w:p w14:paraId="12E04470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@model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ByteBank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Forum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ViewModels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ContaRegistrarViewModel</w:t>
      </w:r>
    </w:p>
    <w:p w14:paraId="40AE2958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</w:p>
    <w:p w14:paraId="7474F8B2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@{</w:t>
      </w:r>
    </w:p>
    <w:p w14:paraId="4675BBCD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>
        <w:rPr>
          <w:rStyle w:val="pln"/>
          <w:color w:val="3D464D"/>
        </w:rPr>
        <w:t xml:space="preserve">    </w:t>
      </w:r>
      <w:proofErr w:type="spellStart"/>
      <w:r w:rsidRPr="00A3585C">
        <w:rPr>
          <w:rStyle w:val="typ"/>
          <w:color w:val="A67F59"/>
          <w:lang w:val="en-US"/>
        </w:rPr>
        <w:t>ViewBag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Title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=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str"/>
          <w:color w:val="669900"/>
          <w:lang w:val="en-US"/>
        </w:rPr>
        <w:t>"Registrar"</w:t>
      </w:r>
      <w:r w:rsidRPr="00A3585C">
        <w:rPr>
          <w:rStyle w:val="pun"/>
          <w:color w:val="999999"/>
          <w:lang w:val="en-US"/>
        </w:rPr>
        <w:t>;</w:t>
      </w:r>
    </w:p>
    <w:p w14:paraId="2DB27A1F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r w:rsidRPr="00A3585C">
        <w:rPr>
          <w:rStyle w:val="typ"/>
          <w:color w:val="A67F59"/>
          <w:lang w:val="en-US"/>
        </w:rPr>
        <w:t>Layout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=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str"/>
          <w:color w:val="669900"/>
          <w:lang w:val="en-US"/>
        </w:rPr>
        <w:t>"~/Views/Shared/_</w:t>
      </w:r>
      <w:proofErr w:type="spellStart"/>
      <w:r w:rsidRPr="00A3585C">
        <w:rPr>
          <w:rStyle w:val="str"/>
          <w:color w:val="669900"/>
          <w:lang w:val="en-US"/>
        </w:rPr>
        <w:t>Layout.cshtml</w:t>
      </w:r>
      <w:proofErr w:type="spellEnd"/>
      <w:r w:rsidRPr="00A3585C">
        <w:rPr>
          <w:rStyle w:val="str"/>
          <w:color w:val="669900"/>
          <w:lang w:val="en-US"/>
        </w:rPr>
        <w:t>"</w:t>
      </w:r>
      <w:r w:rsidRPr="00A3585C">
        <w:rPr>
          <w:rStyle w:val="pun"/>
          <w:color w:val="999999"/>
          <w:lang w:val="en-US"/>
        </w:rPr>
        <w:t>;</w:t>
      </w:r>
    </w:p>
    <w:p w14:paraId="3303B827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un"/>
          <w:color w:val="999999"/>
          <w:lang w:val="en-US"/>
        </w:rPr>
        <w:t>}</w:t>
      </w:r>
    </w:p>
    <w:p w14:paraId="30BC6F2F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48022EB2" w14:textId="77777777" w:rsidR="00A3585C" w:rsidRPr="00A3585C" w:rsidRDefault="00A3585C" w:rsidP="00A3585C">
      <w:pPr>
        <w:pStyle w:val="Pr-formataoHTML"/>
        <w:shd w:val="clear" w:color="auto" w:fill="F0F3F5"/>
        <w:rPr>
          <w:rStyle w:val="str"/>
          <w:color w:val="669900"/>
          <w:lang w:val="en-US"/>
        </w:rPr>
      </w:pPr>
      <w:r w:rsidRPr="00A3585C">
        <w:rPr>
          <w:rStyle w:val="str"/>
          <w:color w:val="669900"/>
          <w:lang w:val="en-US"/>
        </w:rPr>
        <w:t>&lt;h2&gt;</w:t>
      </w:r>
      <w:r w:rsidRPr="00A3585C">
        <w:rPr>
          <w:rStyle w:val="typ"/>
          <w:color w:val="A67F59"/>
          <w:lang w:val="en-US"/>
        </w:rPr>
        <w:t>Registrar</w:t>
      </w:r>
      <w:r w:rsidRPr="00A3585C">
        <w:rPr>
          <w:rStyle w:val="pun"/>
          <w:color w:val="999999"/>
          <w:lang w:val="en-US"/>
        </w:rPr>
        <w:t>&lt;</w:t>
      </w:r>
      <w:r w:rsidRPr="00A3585C">
        <w:rPr>
          <w:rStyle w:val="str"/>
          <w:color w:val="669900"/>
          <w:lang w:val="en-US"/>
        </w:rPr>
        <w:t>/h2&gt;</w:t>
      </w:r>
    </w:p>
    <w:p w14:paraId="16C64D97" w14:textId="77777777" w:rsidR="00A3585C" w:rsidRPr="00A3585C" w:rsidRDefault="00A3585C" w:rsidP="00A3585C">
      <w:pPr>
        <w:pStyle w:val="Pr-formataoHTML"/>
        <w:shd w:val="clear" w:color="auto" w:fill="F0F3F5"/>
        <w:rPr>
          <w:rStyle w:val="str"/>
          <w:color w:val="669900"/>
          <w:lang w:val="en-US"/>
        </w:rPr>
      </w:pPr>
    </w:p>
    <w:p w14:paraId="509B550C" w14:textId="77777777" w:rsidR="00A3585C" w:rsidRPr="00A3585C" w:rsidRDefault="00A3585C" w:rsidP="00A3585C">
      <w:pPr>
        <w:pStyle w:val="Pr-formataoHTML"/>
        <w:shd w:val="clear" w:color="auto" w:fill="F0F3F5"/>
        <w:rPr>
          <w:rStyle w:val="str"/>
          <w:color w:val="669900"/>
          <w:lang w:val="en-US"/>
        </w:rPr>
      </w:pPr>
      <w:r w:rsidRPr="00A3585C">
        <w:rPr>
          <w:rStyle w:val="str"/>
          <w:color w:val="669900"/>
          <w:lang w:val="en-US"/>
        </w:rPr>
        <w:t>@using (</w:t>
      </w:r>
      <w:proofErr w:type="spellStart"/>
      <w:r w:rsidRPr="00A3585C">
        <w:rPr>
          <w:rStyle w:val="str"/>
          <w:color w:val="669900"/>
          <w:lang w:val="en-US"/>
        </w:rPr>
        <w:t>Html.BeginForm</w:t>
      </w:r>
      <w:proofErr w:type="spellEnd"/>
      <w:r w:rsidRPr="00A3585C">
        <w:rPr>
          <w:rStyle w:val="str"/>
          <w:color w:val="669900"/>
          <w:lang w:val="en-US"/>
        </w:rPr>
        <w:t>())</w:t>
      </w:r>
    </w:p>
    <w:p w14:paraId="721A9A3A" w14:textId="77777777" w:rsidR="00A3585C" w:rsidRDefault="00A3585C" w:rsidP="00A3585C">
      <w:pPr>
        <w:pStyle w:val="Pr-formataoHTML"/>
        <w:shd w:val="clear" w:color="auto" w:fill="F0F3F5"/>
        <w:rPr>
          <w:rStyle w:val="str"/>
          <w:color w:val="669900"/>
        </w:rPr>
      </w:pPr>
      <w:r>
        <w:rPr>
          <w:rStyle w:val="str"/>
          <w:color w:val="669900"/>
        </w:rPr>
        <w:t>{</w:t>
      </w:r>
    </w:p>
    <w:p w14:paraId="019BA05B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>
        <w:rPr>
          <w:rStyle w:val="str"/>
          <w:color w:val="669900"/>
        </w:rPr>
        <w:t xml:space="preserve">    &lt;h4&gt; Complete o cadastro de sua conta! </w:t>
      </w:r>
      <w:r w:rsidRPr="00A3585C">
        <w:rPr>
          <w:rStyle w:val="str"/>
          <w:color w:val="669900"/>
          <w:lang w:val="en-US"/>
        </w:rPr>
        <w:t>&lt;/</w:t>
      </w:r>
      <w:r w:rsidRPr="00A3585C">
        <w:rPr>
          <w:rStyle w:val="pln"/>
          <w:color w:val="3D464D"/>
          <w:lang w:val="en-US"/>
        </w:rPr>
        <w:t>h4</w:t>
      </w:r>
      <w:r w:rsidRPr="00A3585C">
        <w:rPr>
          <w:rStyle w:val="pun"/>
          <w:color w:val="999999"/>
          <w:lang w:val="en-US"/>
        </w:rPr>
        <w:t>&gt;</w:t>
      </w:r>
    </w:p>
    <w:p w14:paraId="4A636B25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r w:rsidRPr="00A3585C">
        <w:rPr>
          <w:rStyle w:val="pun"/>
          <w:color w:val="999999"/>
          <w:lang w:val="en-US"/>
        </w:rPr>
        <w:t>&lt;</w:t>
      </w:r>
      <w:proofErr w:type="spellStart"/>
      <w:r w:rsidRPr="00A3585C">
        <w:rPr>
          <w:rStyle w:val="pln"/>
          <w:color w:val="3D464D"/>
          <w:lang w:val="en-US"/>
        </w:rPr>
        <w:t>hr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/&gt;</w:t>
      </w:r>
    </w:p>
    <w:p w14:paraId="63124B19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4FD7EF86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r w:rsidRPr="00A3585C">
        <w:rPr>
          <w:rStyle w:val="lit"/>
          <w:color w:val="990055"/>
          <w:lang w:val="en-US"/>
        </w:rPr>
        <w:t>@Html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ValidationSummary</w:t>
      </w:r>
      <w:r w:rsidRPr="00A3585C">
        <w:rPr>
          <w:rStyle w:val="pun"/>
          <w:color w:val="999999"/>
          <w:lang w:val="en-US"/>
        </w:rPr>
        <w:t>(</w:t>
      </w:r>
      <w:r w:rsidRPr="00A3585C">
        <w:rPr>
          <w:rStyle w:val="str"/>
          <w:color w:val="669900"/>
          <w:lang w:val="en-US"/>
        </w:rPr>
        <w:t>""</w:t>
      </w:r>
      <w:r w:rsidRPr="00A3585C">
        <w:rPr>
          <w:rStyle w:val="pun"/>
          <w:color w:val="999999"/>
          <w:lang w:val="en-US"/>
        </w:rPr>
        <w:t>,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new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{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lit"/>
          <w:color w:val="990055"/>
          <w:lang w:val="en-US"/>
        </w:rPr>
        <w:t>@class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=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str"/>
          <w:color w:val="669900"/>
          <w:lang w:val="en-US"/>
        </w:rPr>
        <w:t>"text-danger"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}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)</w:t>
      </w:r>
    </w:p>
    <w:p w14:paraId="2A0CC1AC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466E9CBB" w14:textId="0443753B" w:rsidR="00A3585C" w:rsidRDefault="00A3585C" w:rsidP="00A3585C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lastRenderedPageBreak/>
        <w:t>}</w:t>
      </w:r>
    </w:p>
    <w:p w14:paraId="1C7F8315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Agora, precisamos, de fato, de um formulário para que usuárias possam editar e preencher. Para isso, adicionaremos outro HTML </w:t>
      </w:r>
      <w:r>
        <w:rPr>
          <w:rStyle w:val="nfase"/>
          <w:color w:val="3D464D"/>
          <w:sz w:val="27"/>
          <w:szCs w:val="27"/>
        </w:rPr>
        <w:t>Helper</w:t>
      </w:r>
      <w:r>
        <w:rPr>
          <w:color w:val="3D464D"/>
          <w:sz w:val="27"/>
          <w:szCs w:val="27"/>
        </w:rPr>
        <w:t>, no caso, 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EditorForModel()</w:t>
      </w:r>
      <w:r>
        <w:rPr>
          <w:color w:val="3D464D"/>
          <w:sz w:val="27"/>
          <w:szCs w:val="27"/>
        </w:rPr>
        <w:t> e, dessa forma, com base em tudo que foi preenchido, o ASP.NET será capaz de criar todos os campos.</w:t>
      </w:r>
    </w:p>
    <w:p w14:paraId="62D48B9A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@model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ByteBank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Forum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ViewModels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ContaRegistrarViewModel</w:t>
      </w:r>
    </w:p>
    <w:p w14:paraId="0EFC7E05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</w:p>
    <w:p w14:paraId="077B4EF3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@{</w:t>
      </w:r>
    </w:p>
    <w:p w14:paraId="20907E8C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>
        <w:rPr>
          <w:rStyle w:val="pln"/>
          <w:color w:val="3D464D"/>
        </w:rPr>
        <w:t xml:space="preserve">    </w:t>
      </w:r>
      <w:proofErr w:type="spellStart"/>
      <w:r w:rsidRPr="00A3585C">
        <w:rPr>
          <w:rStyle w:val="typ"/>
          <w:color w:val="A67F59"/>
          <w:lang w:val="en-US"/>
        </w:rPr>
        <w:t>ViewBag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Title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=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str"/>
          <w:color w:val="669900"/>
          <w:lang w:val="en-US"/>
        </w:rPr>
        <w:t>"Registrar"</w:t>
      </w:r>
      <w:r w:rsidRPr="00A3585C">
        <w:rPr>
          <w:rStyle w:val="pun"/>
          <w:color w:val="999999"/>
          <w:lang w:val="en-US"/>
        </w:rPr>
        <w:t>;</w:t>
      </w:r>
    </w:p>
    <w:p w14:paraId="62537229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r w:rsidRPr="00A3585C">
        <w:rPr>
          <w:rStyle w:val="typ"/>
          <w:color w:val="A67F59"/>
          <w:lang w:val="en-US"/>
        </w:rPr>
        <w:t>Layout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=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str"/>
          <w:color w:val="669900"/>
          <w:lang w:val="en-US"/>
        </w:rPr>
        <w:t>"~/Views/Shared/_</w:t>
      </w:r>
      <w:proofErr w:type="spellStart"/>
      <w:r w:rsidRPr="00A3585C">
        <w:rPr>
          <w:rStyle w:val="str"/>
          <w:color w:val="669900"/>
          <w:lang w:val="en-US"/>
        </w:rPr>
        <w:t>Layout.cshtml</w:t>
      </w:r>
      <w:proofErr w:type="spellEnd"/>
      <w:r w:rsidRPr="00A3585C">
        <w:rPr>
          <w:rStyle w:val="str"/>
          <w:color w:val="669900"/>
          <w:lang w:val="en-US"/>
        </w:rPr>
        <w:t>"</w:t>
      </w:r>
      <w:r w:rsidRPr="00A3585C">
        <w:rPr>
          <w:rStyle w:val="pun"/>
          <w:color w:val="999999"/>
          <w:lang w:val="en-US"/>
        </w:rPr>
        <w:t>;</w:t>
      </w:r>
    </w:p>
    <w:p w14:paraId="364F7CAA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un"/>
          <w:color w:val="999999"/>
          <w:lang w:val="en-US"/>
        </w:rPr>
        <w:t>}</w:t>
      </w:r>
    </w:p>
    <w:p w14:paraId="226E6392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7FEE9B65" w14:textId="77777777" w:rsidR="00A3585C" w:rsidRPr="00A3585C" w:rsidRDefault="00A3585C" w:rsidP="00A3585C">
      <w:pPr>
        <w:pStyle w:val="Pr-formataoHTML"/>
        <w:shd w:val="clear" w:color="auto" w:fill="F0F3F5"/>
        <w:rPr>
          <w:rStyle w:val="str"/>
          <w:color w:val="669900"/>
          <w:lang w:val="en-US"/>
        </w:rPr>
      </w:pPr>
      <w:r w:rsidRPr="00A3585C">
        <w:rPr>
          <w:rStyle w:val="str"/>
          <w:color w:val="669900"/>
          <w:lang w:val="en-US"/>
        </w:rPr>
        <w:t>&lt;h2&gt;</w:t>
      </w:r>
      <w:r w:rsidRPr="00A3585C">
        <w:rPr>
          <w:rStyle w:val="typ"/>
          <w:color w:val="A67F59"/>
          <w:lang w:val="en-US"/>
        </w:rPr>
        <w:t>Registrar</w:t>
      </w:r>
      <w:r w:rsidRPr="00A3585C">
        <w:rPr>
          <w:rStyle w:val="pun"/>
          <w:color w:val="999999"/>
          <w:lang w:val="en-US"/>
        </w:rPr>
        <w:t>&lt;</w:t>
      </w:r>
      <w:r w:rsidRPr="00A3585C">
        <w:rPr>
          <w:rStyle w:val="str"/>
          <w:color w:val="669900"/>
          <w:lang w:val="en-US"/>
        </w:rPr>
        <w:t>/h2&gt;</w:t>
      </w:r>
    </w:p>
    <w:p w14:paraId="7FCC7D34" w14:textId="77777777" w:rsidR="00A3585C" w:rsidRPr="00A3585C" w:rsidRDefault="00A3585C" w:rsidP="00A3585C">
      <w:pPr>
        <w:pStyle w:val="Pr-formataoHTML"/>
        <w:shd w:val="clear" w:color="auto" w:fill="F0F3F5"/>
        <w:rPr>
          <w:rStyle w:val="str"/>
          <w:color w:val="669900"/>
          <w:lang w:val="en-US"/>
        </w:rPr>
      </w:pPr>
    </w:p>
    <w:p w14:paraId="62EC3C7C" w14:textId="77777777" w:rsidR="00A3585C" w:rsidRPr="00A3585C" w:rsidRDefault="00A3585C" w:rsidP="00A3585C">
      <w:pPr>
        <w:pStyle w:val="Pr-formataoHTML"/>
        <w:shd w:val="clear" w:color="auto" w:fill="F0F3F5"/>
        <w:rPr>
          <w:rStyle w:val="str"/>
          <w:color w:val="669900"/>
          <w:lang w:val="en-US"/>
        </w:rPr>
      </w:pPr>
      <w:r w:rsidRPr="00A3585C">
        <w:rPr>
          <w:rStyle w:val="str"/>
          <w:color w:val="669900"/>
          <w:lang w:val="en-US"/>
        </w:rPr>
        <w:t>@using (</w:t>
      </w:r>
      <w:proofErr w:type="spellStart"/>
      <w:r w:rsidRPr="00A3585C">
        <w:rPr>
          <w:rStyle w:val="str"/>
          <w:color w:val="669900"/>
          <w:lang w:val="en-US"/>
        </w:rPr>
        <w:t>Html.BeginForm</w:t>
      </w:r>
      <w:proofErr w:type="spellEnd"/>
      <w:r w:rsidRPr="00A3585C">
        <w:rPr>
          <w:rStyle w:val="str"/>
          <w:color w:val="669900"/>
          <w:lang w:val="en-US"/>
        </w:rPr>
        <w:t>())</w:t>
      </w:r>
    </w:p>
    <w:p w14:paraId="1BD93FFC" w14:textId="77777777" w:rsidR="00A3585C" w:rsidRDefault="00A3585C" w:rsidP="00A3585C">
      <w:pPr>
        <w:pStyle w:val="Pr-formataoHTML"/>
        <w:shd w:val="clear" w:color="auto" w:fill="F0F3F5"/>
        <w:rPr>
          <w:rStyle w:val="str"/>
          <w:color w:val="669900"/>
        </w:rPr>
      </w:pPr>
      <w:r>
        <w:rPr>
          <w:rStyle w:val="str"/>
          <w:color w:val="669900"/>
        </w:rPr>
        <w:t>{</w:t>
      </w:r>
    </w:p>
    <w:p w14:paraId="78785F57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>
        <w:rPr>
          <w:rStyle w:val="str"/>
          <w:color w:val="669900"/>
        </w:rPr>
        <w:t xml:space="preserve">    &lt;h4&gt; Complete o cadastro de sua conta! </w:t>
      </w:r>
      <w:r w:rsidRPr="00A3585C">
        <w:rPr>
          <w:rStyle w:val="str"/>
          <w:color w:val="669900"/>
          <w:lang w:val="en-US"/>
        </w:rPr>
        <w:t>&lt;/</w:t>
      </w:r>
      <w:r w:rsidRPr="00A3585C">
        <w:rPr>
          <w:rStyle w:val="pln"/>
          <w:color w:val="3D464D"/>
          <w:lang w:val="en-US"/>
        </w:rPr>
        <w:t>h4</w:t>
      </w:r>
      <w:r w:rsidRPr="00A3585C">
        <w:rPr>
          <w:rStyle w:val="pun"/>
          <w:color w:val="999999"/>
          <w:lang w:val="en-US"/>
        </w:rPr>
        <w:t>&gt;</w:t>
      </w:r>
    </w:p>
    <w:p w14:paraId="3CEE80AB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r w:rsidRPr="00A3585C">
        <w:rPr>
          <w:rStyle w:val="pun"/>
          <w:color w:val="999999"/>
          <w:lang w:val="en-US"/>
        </w:rPr>
        <w:t>&lt;</w:t>
      </w:r>
      <w:proofErr w:type="spellStart"/>
      <w:r w:rsidRPr="00A3585C">
        <w:rPr>
          <w:rStyle w:val="pln"/>
          <w:color w:val="3D464D"/>
          <w:lang w:val="en-US"/>
        </w:rPr>
        <w:t>hr</w:t>
      </w:r>
      <w:proofErr w:type="spellEnd"/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/&gt;</w:t>
      </w:r>
    </w:p>
    <w:p w14:paraId="24CB07E6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1BFACBFD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r w:rsidRPr="00A3585C">
        <w:rPr>
          <w:rStyle w:val="lit"/>
          <w:color w:val="990055"/>
          <w:lang w:val="en-US"/>
        </w:rPr>
        <w:t>@Html</w:t>
      </w:r>
      <w:r w:rsidRPr="00A3585C">
        <w:rPr>
          <w:rStyle w:val="pun"/>
          <w:color w:val="999999"/>
          <w:lang w:val="en-US"/>
        </w:rPr>
        <w:t>.</w:t>
      </w:r>
      <w:r w:rsidRPr="00A3585C">
        <w:rPr>
          <w:rStyle w:val="typ"/>
          <w:color w:val="A67F59"/>
          <w:lang w:val="en-US"/>
        </w:rPr>
        <w:t>ValidationSummary</w:t>
      </w:r>
      <w:r w:rsidRPr="00A3585C">
        <w:rPr>
          <w:rStyle w:val="pun"/>
          <w:color w:val="999999"/>
          <w:lang w:val="en-US"/>
        </w:rPr>
        <w:t>(</w:t>
      </w:r>
      <w:r w:rsidRPr="00A3585C">
        <w:rPr>
          <w:rStyle w:val="str"/>
          <w:color w:val="669900"/>
          <w:lang w:val="en-US"/>
        </w:rPr>
        <w:t>""</w:t>
      </w:r>
      <w:r w:rsidRPr="00A3585C">
        <w:rPr>
          <w:rStyle w:val="pun"/>
          <w:color w:val="999999"/>
          <w:lang w:val="en-US"/>
        </w:rPr>
        <w:t>,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kwd"/>
          <w:color w:val="0077AA"/>
          <w:lang w:val="en-US"/>
        </w:rPr>
        <w:t>new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{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lit"/>
          <w:color w:val="990055"/>
          <w:lang w:val="en-US"/>
        </w:rPr>
        <w:t>@class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=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str"/>
          <w:color w:val="669900"/>
          <w:lang w:val="en-US"/>
        </w:rPr>
        <w:t>"text-danger"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}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pun"/>
          <w:color w:val="999999"/>
          <w:lang w:val="en-US"/>
        </w:rPr>
        <w:t>)</w:t>
      </w:r>
    </w:p>
    <w:p w14:paraId="7F705CAF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14A0931F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 w:rsidRPr="00A3585C">
        <w:rPr>
          <w:rStyle w:val="pln"/>
          <w:color w:val="3D464D"/>
          <w:lang w:val="en-US"/>
        </w:rPr>
        <w:t xml:space="preserve">    </w:t>
      </w:r>
      <w:r>
        <w:rPr>
          <w:rStyle w:val="lit"/>
          <w:color w:val="990055"/>
        </w:rPr>
        <w:t>@Html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EditorForModel</w:t>
      </w:r>
      <w:r>
        <w:rPr>
          <w:rStyle w:val="pun"/>
          <w:color w:val="999999"/>
        </w:rPr>
        <w:t>()</w:t>
      </w:r>
    </w:p>
    <w:p w14:paraId="6F38D550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</w:p>
    <w:p w14:paraId="725C6215" w14:textId="2AF503E5" w:rsidR="00A3585C" w:rsidRDefault="00A3585C" w:rsidP="00A3585C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14:paraId="5D2BC1EE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Legal! Usuárias e usuários já possuem o campo de validação e uma forma de preencher os dados. Agora, só falta um botão para clicar e submeter (</w:t>
      </w:r>
      <w:r>
        <w:rPr>
          <w:rStyle w:val="nfase"/>
          <w:color w:val="3D464D"/>
          <w:sz w:val="27"/>
          <w:szCs w:val="27"/>
        </w:rPr>
        <w:t>submit</w:t>
      </w:r>
      <w:r>
        <w:rPr>
          <w:color w:val="3D464D"/>
          <w:sz w:val="27"/>
          <w:szCs w:val="27"/>
        </w:rPr>
        <w:t>) as informações. Para isso, abaixo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EditorForModel()</w:t>
      </w:r>
      <w:r>
        <w:rPr>
          <w:color w:val="3D464D"/>
          <w:sz w:val="27"/>
          <w:szCs w:val="27"/>
        </w:rPr>
        <w:t>, criaremos uma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div</w:t>
      </w:r>
      <w:r>
        <w:rPr>
          <w:color w:val="3D464D"/>
          <w:sz w:val="27"/>
          <w:szCs w:val="27"/>
        </w:rPr>
        <w:t>, adicionando outra classe do </w:t>
      </w:r>
      <w:r>
        <w:rPr>
          <w:rStyle w:val="nfase"/>
          <w:color w:val="3D464D"/>
          <w:sz w:val="27"/>
          <w:szCs w:val="27"/>
        </w:rPr>
        <w:t>Bootstrap</w:t>
      </w:r>
      <w:r>
        <w:rPr>
          <w:color w:val="3D464D"/>
          <w:sz w:val="27"/>
          <w:szCs w:val="27"/>
        </w:rPr>
        <w:t>, no caso,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"form-group"</w:t>
      </w:r>
      <w:r>
        <w:rPr>
          <w:color w:val="3D464D"/>
          <w:sz w:val="27"/>
          <w:szCs w:val="27"/>
        </w:rPr>
        <w:t>. Para posicionar, criaremos mais uma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div</w:t>
      </w:r>
      <w:r>
        <w:rPr>
          <w:color w:val="3D464D"/>
          <w:sz w:val="27"/>
          <w:szCs w:val="27"/>
        </w:rPr>
        <w:t>, utilizndo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col-md-offset-2</w:t>
      </w:r>
      <w:r>
        <w:rPr>
          <w:color w:val="3D464D"/>
          <w:sz w:val="27"/>
          <w:szCs w:val="27"/>
        </w:rPr>
        <w:t> e 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col-md-10</w:t>
      </w:r>
      <w:r>
        <w:rPr>
          <w:color w:val="3D464D"/>
          <w:sz w:val="27"/>
          <w:szCs w:val="27"/>
        </w:rPr>
        <w:t>. Abaixo, colocaremos, enfim, nosso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input</w:t>
      </w:r>
      <w:r>
        <w:rPr>
          <w:color w:val="3D464D"/>
          <w:sz w:val="27"/>
          <w:szCs w:val="27"/>
        </w:rPr>
        <w:t>, que será do tipo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submit</w:t>
      </w:r>
      <w:r>
        <w:rPr>
          <w:color w:val="3D464D"/>
          <w:sz w:val="27"/>
          <w:szCs w:val="27"/>
        </w:rPr>
        <w:t>, com um valor (</w:t>
      </w:r>
      <w:r>
        <w:rPr>
          <w:rStyle w:val="CdigoHTML"/>
          <w:color w:val="3D464D"/>
          <w:sz w:val="23"/>
          <w:szCs w:val="23"/>
          <w:shd w:val="clear" w:color="auto" w:fill="F0F3F5"/>
        </w:rPr>
        <w:t>value</w:t>
      </w:r>
      <w:r>
        <w:rPr>
          <w:color w:val="3D464D"/>
          <w:sz w:val="27"/>
          <w:szCs w:val="27"/>
        </w:rPr>
        <w:t>) igual 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"Registrar"</w:t>
      </w:r>
      <w:r>
        <w:rPr>
          <w:color w:val="3D464D"/>
          <w:sz w:val="27"/>
          <w:szCs w:val="27"/>
        </w:rPr>
        <w:t> e também colocaremos uma classe </w:t>
      </w:r>
      <w:r>
        <w:rPr>
          <w:rStyle w:val="nfase"/>
          <w:color w:val="3D464D"/>
          <w:sz w:val="27"/>
          <w:szCs w:val="27"/>
        </w:rPr>
        <w:t>Bootstrap</w:t>
      </w:r>
      <w:r>
        <w:rPr>
          <w:color w:val="3D464D"/>
          <w:sz w:val="27"/>
          <w:szCs w:val="27"/>
        </w:rPr>
        <w:t>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"btn btn-default"</w:t>
      </w:r>
      <w:r>
        <w:rPr>
          <w:color w:val="3D464D"/>
          <w:sz w:val="27"/>
          <w:szCs w:val="27"/>
        </w:rPr>
        <w:t>, para deixar o visual mais legal.</w:t>
      </w:r>
    </w:p>
    <w:p w14:paraId="72BB9C80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tag"/>
          <w:color w:val="990055"/>
          <w:lang w:val="en-US"/>
        </w:rPr>
        <w:t>&lt;div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atn"/>
          <w:color w:val="669900"/>
          <w:lang w:val="en-US"/>
        </w:rPr>
        <w:t>class</w:t>
      </w:r>
      <w:r w:rsidRPr="00A3585C">
        <w:rPr>
          <w:rStyle w:val="pun"/>
          <w:color w:val="999999"/>
          <w:lang w:val="en-US"/>
        </w:rPr>
        <w:t>=</w:t>
      </w:r>
      <w:r w:rsidRPr="00A3585C">
        <w:rPr>
          <w:rStyle w:val="atv"/>
          <w:color w:val="0077AA"/>
          <w:lang w:val="en-US"/>
        </w:rPr>
        <w:t>"form-group"</w:t>
      </w:r>
      <w:r w:rsidRPr="00A3585C">
        <w:rPr>
          <w:rStyle w:val="tag"/>
          <w:color w:val="990055"/>
          <w:lang w:val="en-US"/>
        </w:rPr>
        <w:t>&gt;</w:t>
      </w:r>
    </w:p>
    <w:p w14:paraId="226FE0EC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</w:t>
      </w:r>
      <w:r w:rsidRPr="00A3585C">
        <w:rPr>
          <w:rStyle w:val="tag"/>
          <w:color w:val="990055"/>
          <w:lang w:val="en-US"/>
        </w:rPr>
        <w:t>&lt;div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atn"/>
          <w:color w:val="669900"/>
          <w:lang w:val="en-US"/>
        </w:rPr>
        <w:t>class</w:t>
      </w:r>
      <w:r w:rsidRPr="00A3585C">
        <w:rPr>
          <w:rStyle w:val="pun"/>
          <w:color w:val="999999"/>
          <w:lang w:val="en-US"/>
        </w:rPr>
        <w:t>=</w:t>
      </w:r>
      <w:r w:rsidRPr="00A3585C">
        <w:rPr>
          <w:rStyle w:val="atv"/>
          <w:color w:val="0077AA"/>
          <w:lang w:val="en-US"/>
        </w:rPr>
        <w:t>"col-md-offset-2 col-md-10"</w:t>
      </w:r>
      <w:r w:rsidRPr="00A3585C">
        <w:rPr>
          <w:rStyle w:val="tag"/>
          <w:color w:val="990055"/>
          <w:lang w:val="en-US"/>
        </w:rPr>
        <w:t>&gt;</w:t>
      </w:r>
    </w:p>
    <w:p w14:paraId="3914927B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pln"/>
          <w:color w:val="3D464D"/>
          <w:lang w:val="en-US"/>
        </w:rPr>
        <w:t xml:space="preserve">        </w:t>
      </w:r>
      <w:r w:rsidRPr="00A3585C">
        <w:rPr>
          <w:rStyle w:val="tag"/>
          <w:color w:val="990055"/>
          <w:lang w:val="en-US"/>
        </w:rPr>
        <w:t>&lt;input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atn"/>
          <w:color w:val="669900"/>
          <w:lang w:val="en-US"/>
        </w:rPr>
        <w:t>type</w:t>
      </w:r>
      <w:r w:rsidRPr="00A3585C">
        <w:rPr>
          <w:rStyle w:val="pun"/>
          <w:color w:val="999999"/>
          <w:lang w:val="en-US"/>
        </w:rPr>
        <w:t>=</w:t>
      </w:r>
      <w:r w:rsidRPr="00A3585C">
        <w:rPr>
          <w:rStyle w:val="atv"/>
          <w:color w:val="0077AA"/>
          <w:lang w:val="en-US"/>
        </w:rPr>
        <w:t>"submit"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atn"/>
          <w:color w:val="669900"/>
          <w:lang w:val="en-US"/>
        </w:rPr>
        <w:t>value</w:t>
      </w:r>
      <w:r w:rsidRPr="00A3585C">
        <w:rPr>
          <w:rStyle w:val="pun"/>
          <w:color w:val="999999"/>
          <w:lang w:val="en-US"/>
        </w:rPr>
        <w:t>=</w:t>
      </w:r>
      <w:r w:rsidRPr="00A3585C">
        <w:rPr>
          <w:rStyle w:val="atv"/>
          <w:color w:val="0077AA"/>
          <w:lang w:val="en-US"/>
        </w:rPr>
        <w:t>"Registrar"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atn"/>
          <w:color w:val="669900"/>
          <w:lang w:val="en-US"/>
        </w:rPr>
        <w:t>class</w:t>
      </w:r>
      <w:r w:rsidRPr="00A3585C">
        <w:rPr>
          <w:rStyle w:val="pun"/>
          <w:color w:val="999999"/>
          <w:lang w:val="en-US"/>
        </w:rPr>
        <w:t>=</w:t>
      </w:r>
      <w:r w:rsidRPr="00A3585C">
        <w:rPr>
          <w:rStyle w:val="atv"/>
          <w:color w:val="0077AA"/>
          <w:lang w:val="en-US"/>
        </w:rPr>
        <w:t>"</w:t>
      </w:r>
      <w:proofErr w:type="spellStart"/>
      <w:r w:rsidRPr="00A3585C">
        <w:rPr>
          <w:rStyle w:val="atv"/>
          <w:color w:val="0077AA"/>
          <w:lang w:val="en-US"/>
        </w:rPr>
        <w:t>btn</w:t>
      </w:r>
      <w:proofErr w:type="spellEnd"/>
      <w:r w:rsidRPr="00A3585C">
        <w:rPr>
          <w:rStyle w:val="atv"/>
          <w:color w:val="0077AA"/>
          <w:lang w:val="en-US"/>
        </w:rPr>
        <w:t xml:space="preserve"> </w:t>
      </w:r>
      <w:proofErr w:type="spellStart"/>
      <w:r w:rsidRPr="00A3585C">
        <w:rPr>
          <w:rStyle w:val="atv"/>
          <w:color w:val="0077AA"/>
          <w:lang w:val="en-US"/>
        </w:rPr>
        <w:t>btn</w:t>
      </w:r>
      <w:proofErr w:type="spellEnd"/>
      <w:r w:rsidRPr="00A3585C">
        <w:rPr>
          <w:rStyle w:val="atv"/>
          <w:color w:val="0077AA"/>
          <w:lang w:val="en-US"/>
        </w:rPr>
        <w:t>-default"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tag"/>
          <w:color w:val="990055"/>
          <w:lang w:val="en-US"/>
        </w:rPr>
        <w:t>/&gt;</w:t>
      </w:r>
    </w:p>
    <w:p w14:paraId="65443CDE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 w:rsidRPr="00A3585C">
        <w:rPr>
          <w:rStyle w:val="pln"/>
          <w:color w:val="3D464D"/>
          <w:lang w:val="en-US"/>
        </w:rPr>
        <w:t xml:space="preserve">    </w:t>
      </w:r>
      <w:r>
        <w:rPr>
          <w:rStyle w:val="tag"/>
          <w:color w:val="990055"/>
        </w:rPr>
        <w:t>&lt;/div&gt;</w:t>
      </w:r>
    </w:p>
    <w:p w14:paraId="05DFF5BB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ag"/>
          <w:color w:val="990055"/>
        </w:rPr>
        <w:t>&lt;/div&gt;</w:t>
      </w:r>
    </w:p>
    <w:p w14:paraId="7BE2BBAE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</w:p>
    <w:p w14:paraId="4446FD9E" w14:textId="14A32928" w:rsidR="00A3585C" w:rsidRDefault="00A3585C" w:rsidP="00A3585C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ln"/>
          <w:color w:val="3D464D"/>
        </w:rPr>
        <w:t>}</w:t>
      </w:r>
    </w:p>
    <w:p w14:paraId="727C7687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Então, já criamos nossa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ViewModels</w:t>
      </w:r>
      <w:r>
        <w:rPr>
          <w:color w:val="3D464D"/>
          <w:sz w:val="27"/>
          <w:szCs w:val="27"/>
        </w:rPr>
        <w:t> e 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Controller</w:t>
      </w:r>
      <w:r>
        <w:rPr>
          <w:color w:val="3D464D"/>
          <w:sz w:val="27"/>
          <w:szCs w:val="27"/>
        </w:rPr>
        <w:t>. Agora, como essa página será acessada? Precisaremos adicionar a opção de "Registrar" ao menu. Vamos colocá-la no canto superior direito. Para isso, em "Solution Explorer", acessaremos "Views &gt; Share &gt;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[@] _Layout.cshtml</w:t>
      </w:r>
      <w:r>
        <w:rPr>
          <w:color w:val="3D464D"/>
          <w:sz w:val="27"/>
          <w:szCs w:val="27"/>
        </w:rPr>
        <w:t>". Nesse arquivo, encontraremos o menu superior e a nota de rodapé da página. Sendo assim, na parte de menu, na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div</w:t>
      </w:r>
      <w:r>
        <w:rPr>
          <w:color w:val="3D464D"/>
          <w:sz w:val="27"/>
          <w:szCs w:val="27"/>
        </w:rPr>
        <w:t> 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navbar-collapse collapse</w:t>
      </w:r>
      <w:r>
        <w:rPr>
          <w:color w:val="3D464D"/>
          <w:sz w:val="27"/>
          <w:szCs w:val="27"/>
        </w:rPr>
        <w:t>, adicionaremos uma opção.</w:t>
      </w:r>
    </w:p>
    <w:p w14:paraId="2BDC1AF8" w14:textId="77777777" w:rsidR="00A3585C" w:rsidRDefault="00A3585C" w:rsidP="00A3585C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Como essa opção será posicionada à direita, vamos separá-la das outras opções. Para facilitar, podemos copiar e colar uma das linhas do código acima para indicar que colocaremos "Registrar". Como:</w:t>
      </w:r>
    </w:p>
    <w:p w14:paraId="360374BC" w14:textId="77777777" w:rsidR="00A3585C" w:rsidRDefault="00A3585C" w:rsidP="00A3585C">
      <w:pPr>
        <w:numPr>
          <w:ilvl w:val="0"/>
          <w:numId w:val="23"/>
        </w:numPr>
        <w:shd w:val="clear" w:color="auto" w:fill="FFFFFF"/>
        <w:spacing w:after="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primeiro parâmetro, passaremos o texto que será visualizado por usuárias e usuários, no caso,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"Registrar"</w:t>
      </w:r>
      <w:r>
        <w:rPr>
          <w:color w:val="3D464D"/>
          <w:sz w:val="27"/>
          <w:szCs w:val="27"/>
        </w:rPr>
        <w:t>;</w:t>
      </w:r>
    </w:p>
    <w:p w14:paraId="3DA22591" w14:textId="77777777" w:rsidR="00A3585C" w:rsidRDefault="00A3585C" w:rsidP="00A3585C">
      <w:pPr>
        <w:numPr>
          <w:ilvl w:val="0"/>
          <w:numId w:val="23"/>
        </w:numPr>
        <w:shd w:val="clear" w:color="auto" w:fill="FFFFFF"/>
        <w:spacing w:after="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segundo parâmetro, passaremos 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Action</w:t>
      </w:r>
      <w:r>
        <w:rPr>
          <w:color w:val="3D464D"/>
          <w:sz w:val="27"/>
          <w:szCs w:val="27"/>
        </w:rPr>
        <w:t> para a qual a URL apontará, no caso,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Registrar</w:t>
      </w:r>
      <w:r>
        <w:rPr>
          <w:color w:val="3D464D"/>
          <w:sz w:val="27"/>
          <w:szCs w:val="27"/>
        </w:rPr>
        <w:t>, da forma que definimos na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Controller</w:t>
      </w:r>
      <w:r>
        <w:rPr>
          <w:color w:val="3D464D"/>
          <w:sz w:val="27"/>
          <w:szCs w:val="27"/>
        </w:rPr>
        <w:t>.</w:t>
      </w:r>
    </w:p>
    <w:p w14:paraId="1087FA47" w14:textId="77777777" w:rsidR="00A3585C" w:rsidRDefault="00A3585C" w:rsidP="00A3585C">
      <w:pPr>
        <w:numPr>
          <w:ilvl w:val="0"/>
          <w:numId w:val="23"/>
        </w:numPr>
        <w:shd w:val="clear" w:color="auto" w:fill="FFFFFF"/>
        <w:spacing w:after="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terceiro parâmetro, passaremos a nossa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Controller</w:t>
      </w:r>
      <w:r>
        <w:rPr>
          <w:color w:val="3D464D"/>
          <w:sz w:val="27"/>
          <w:szCs w:val="27"/>
        </w:rPr>
        <w:t>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ContaController</w:t>
      </w:r>
      <w:r>
        <w:rPr>
          <w:color w:val="3D464D"/>
          <w:sz w:val="27"/>
          <w:szCs w:val="27"/>
        </w:rPr>
        <w:t>.</w:t>
      </w:r>
    </w:p>
    <w:p w14:paraId="4B993E06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tag"/>
          <w:color w:val="990055"/>
          <w:lang w:val="en-US"/>
        </w:rPr>
        <w:t>&lt;ul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atn"/>
          <w:color w:val="669900"/>
          <w:lang w:val="en-US"/>
        </w:rPr>
        <w:t>class</w:t>
      </w:r>
      <w:r w:rsidRPr="00A3585C">
        <w:rPr>
          <w:rStyle w:val="pun"/>
          <w:color w:val="999999"/>
          <w:lang w:val="en-US"/>
        </w:rPr>
        <w:t>=</w:t>
      </w:r>
      <w:r w:rsidRPr="00A3585C">
        <w:rPr>
          <w:rStyle w:val="atv"/>
          <w:color w:val="0077AA"/>
          <w:lang w:val="en-US"/>
        </w:rPr>
        <w:t>"nav navbar-right"</w:t>
      </w:r>
      <w:r w:rsidRPr="00A3585C">
        <w:rPr>
          <w:rStyle w:val="tag"/>
          <w:color w:val="990055"/>
          <w:lang w:val="en-US"/>
        </w:rPr>
        <w:t>&gt;</w:t>
      </w:r>
    </w:p>
    <w:p w14:paraId="50ED49EA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 w:rsidRPr="00A3585C">
        <w:rPr>
          <w:rStyle w:val="pln"/>
          <w:color w:val="3D464D"/>
          <w:lang w:val="en-US"/>
        </w:rPr>
        <w:t xml:space="preserve">    </w:t>
      </w:r>
      <w:r>
        <w:rPr>
          <w:rStyle w:val="tag"/>
          <w:color w:val="990055"/>
        </w:rPr>
        <w:t>&lt;li&gt;</w:t>
      </w:r>
      <w:r>
        <w:rPr>
          <w:rStyle w:val="pln"/>
          <w:color w:val="3D464D"/>
        </w:rPr>
        <w:t>@Html.ActionLink("Registrar", "Registrar", "Conta")</w:t>
      </w:r>
      <w:r>
        <w:rPr>
          <w:rStyle w:val="tag"/>
          <w:color w:val="990055"/>
        </w:rPr>
        <w:t>&lt;/li&gt;</w:t>
      </w:r>
    </w:p>
    <w:p w14:paraId="3A3978C4" w14:textId="526EA983" w:rsidR="00A3585C" w:rsidRDefault="00A3585C" w:rsidP="00A3585C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ag"/>
          <w:color w:val="990055"/>
        </w:rPr>
        <w:t>&lt;/ul&gt;</w:t>
      </w:r>
    </w:p>
    <w:p w14:paraId="49DABA1D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Beleza! Vamos executar? Daremos um </w:t>
      </w:r>
      <w:r>
        <w:rPr>
          <w:rStyle w:val="nfase"/>
          <w:color w:val="3D464D"/>
          <w:sz w:val="27"/>
          <w:szCs w:val="27"/>
        </w:rPr>
        <w:t>start</w:t>
      </w:r>
      <w:r>
        <w:rPr>
          <w:color w:val="3D464D"/>
          <w:sz w:val="27"/>
          <w:szCs w:val="27"/>
        </w:rPr>
        <w:t>, clicando em "Google Chrome" no menu superior. Com a aplicação rodando, perceberemos que o estilo de botão de "Registrar" ficou diferente dos outros.</w:t>
      </w:r>
    </w:p>
    <w:p w14:paraId="6722CC3D" w14:textId="57D105EA" w:rsidR="00A3585C" w:rsidRDefault="00A3585C" w:rsidP="00A3585C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 wp14:anchorId="5571B222" wp14:editId="077CBFA6">
            <wp:extent cx="5731510" cy="2311400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23AF8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Ao analisarmos o código para entender o que aconteceu, perceberemos que, ao criar a lista não enumerada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nav navbar-nav navbar-right</w:t>
      </w:r>
      <w:r>
        <w:rPr>
          <w:color w:val="3D464D"/>
          <w:sz w:val="27"/>
          <w:szCs w:val="27"/>
        </w:rPr>
        <w:t>, esquecemos de adicionar 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navbar-nav</w:t>
      </w:r>
      <w:r>
        <w:rPr>
          <w:color w:val="3D464D"/>
          <w:sz w:val="27"/>
          <w:szCs w:val="27"/>
        </w:rPr>
        <w:t>. Inserimos somente 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navbar-right</w:t>
      </w:r>
      <w:r>
        <w:rPr>
          <w:color w:val="3D464D"/>
          <w:sz w:val="27"/>
          <w:szCs w:val="27"/>
        </w:rPr>
        <w:t>. Sendo assim, antes dessa última, adicionaremos a que falta:</w:t>
      </w:r>
    </w:p>
    <w:p w14:paraId="199D0AC5" w14:textId="77777777" w:rsidR="00A3585C" w:rsidRPr="00A3585C" w:rsidRDefault="00A3585C" w:rsidP="00A3585C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A3585C">
        <w:rPr>
          <w:rStyle w:val="tag"/>
          <w:color w:val="990055"/>
          <w:lang w:val="en-US"/>
        </w:rPr>
        <w:t>&lt;ul</w:t>
      </w:r>
      <w:r w:rsidRPr="00A3585C">
        <w:rPr>
          <w:rStyle w:val="pln"/>
          <w:color w:val="3D464D"/>
          <w:lang w:val="en-US"/>
        </w:rPr>
        <w:t xml:space="preserve"> </w:t>
      </w:r>
      <w:r w:rsidRPr="00A3585C">
        <w:rPr>
          <w:rStyle w:val="atn"/>
          <w:color w:val="669900"/>
          <w:lang w:val="en-US"/>
        </w:rPr>
        <w:t>class</w:t>
      </w:r>
      <w:r w:rsidRPr="00A3585C">
        <w:rPr>
          <w:rStyle w:val="pun"/>
          <w:color w:val="999999"/>
          <w:lang w:val="en-US"/>
        </w:rPr>
        <w:t>=</w:t>
      </w:r>
      <w:r w:rsidRPr="00A3585C">
        <w:rPr>
          <w:rStyle w:val="atv"/>
          <w:color w:val="0077AA"/>
          <w:lang w:val="en-US"/>
        </w:rPr>
        <w:t xml:space="preserve">"nav </w:t>
      </w:r>
      <w:proofErr w:type="spellStart"/>
      <w:r w:rsidRPr="00A3585C">
        <w:rPr>
          <w:rStyle w:val="atv"/>
          <w:color w:val="0077AA"/>
          <w:lang w:val="en-US"/>
        </w:rPr>
        <w:t>navnavbar</w:t>
      </w:r>
      <w:proofErr w:type="spellEnd"/>
      <w:r w:rsidRPr="00A3585C">
        <w:rPr>
          <w:rStyle w:val="atv"/>
          <w:color w:val="0077AA"/>
          <w:lang w:val="en-US"/>
        </w:rPr>
        <w:t>-nav navbar-right"</w:t>
      </w:r>
      <w:r w:rsidRPr="00A3585C">
        <w:rPr>
          <w:rStyle w:val="tag"/>
          <w:color w:val="990055"/>
          <w:lang w:val="en-US"/>
        </w:rPr>
        <w:t>&gt;</w:t>
      </w:r>
    </w:p>
    <w:p w14:paraId="38B2F6C4" w14:textId="77777777" w:rsidR="00A3585C" w:rsidRDefault="00A3585C" w:rsidP="00A3585C">
      <w:pPr>
        <w:pStyle w:val="Pr-formataoHTML"/>
        <w:shd w:val="clear" w:color="auto" w:fill="F0F3F5"/>
        <w:rPr>
          <w:rStyle w:val="pln"/>
          <w:color w:val="3D464D"/>
        </w:rPr>
      </w:pPr>
      <w:r w:rsidRPr="00A3585C">
        <w:rPr>
          <w:rStyle w:val="pln"/>
          <w:color w:val="3D464D"/>
          <w:lang w:val="en-US"/>
        </w:rPr>
        <w:t xml:space="preserve">    </w:t>
      </w:r>
      <w:r>
        <w:rPr>
          <w:rStyle w:val="tag"/>
          <w:color w:val="990055"/>
        </w:rPr>
        <w:t>&lt;li&gt;</w:t>
      </w:r>
      <w:r>
        <w:rPr>
          <w:rStyle w:val="pln"/>
          <w:color w:val="3D464D"/>
        </w:rPr>
        <w:t>@Html.ActionLink("Registrar", "Registrar", "Conta")</w:t>
      </w:r>
      <w:r>
        <w:rPr>
          <w:rStyle w:val="tag"/>
          <w:color w:val="990055"/>
        </w:rPr>
        <w:t>&lt;/li&gt;</w:t>
      </w:r>
    </w:p>
    <w:p w14:paraId="44B196D1" w14:textId="7A69F974" w:rsidR="00A3585C" w:rsidRDefault="00A3585C" w:rsidP="00A3585C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ag"/>
          <w:color w:val="990055"/>
        </w:rPr>
        <w:t>&lt;/ul&gt;</w:t>
      </w:r>
    </w:p>
    <w:p w14:paraId="6BF3B30E" w14:textId="77777777" w:rsidR="00A3585C" w:rsidRDefault="00A3585C" w:rsidP="00A3585C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Feito isso, salvaremos a alteração, voltaremos à página e a atualizaremos ("F5"). Beleza! Agora o botão "Registrar" ficou igual aos outros.</w:t>
      </w:r>
    </w:p>
    <w:p w14:paraId="7F2905D6" w14:textId="24CD1744" w:rsidR="00A3585C" w:rsidRDefault="00A3585C" w:rsidP="00A3585C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lastRenderedPageBreak/>
        <w:drawing>
          <wp:inline distT="0" distB="0" distL="0" distR="0" wp14:anchorId="05CBAFFA" wp14:editId="2636F120">
            <wp:extent cx="5731510" cy="2311400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1D65B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Ao clicar nele, encontraremos e poderemos preencher todos os campos, de acordo com o que criamos na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ContaRegistrarViewModelViewModel</w:t>
      </w:r>
      <w:r>
        <w:rPr>
          <w:color w:val="3D464D"/>
          <w:sz w:val="27"/>
          <w:szCs w:val="27"/>
        </w:rPr>
        <w:t>.</w:t>
      </w:r>
    </w:p>
    <w:p w14:paraId="04194564" w14:textId="58275D83" w:rsidR="00A3585C" w:rsidRDefault="00A3585C" w:rsidP="00A3585C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 wp14:anchorId="722AB354" wp14:editId="4EC18D82">
            <wp:extent cx="5731510" cy="3146425"/>
            <wp:effectExtent l="0" t="0" r="2540" b="0"/>
            <wp:docPr id="16" name="Imagem 16" descr="Menu superior com opções com fonte em cor cinza, ficando em destaque com fonte branca quando selecionadas,  distribuídas em uma faixa preta. Alinhadas à esquerda, temos as opções: &quot;Application name&quot;, &quot;Home&quot;, &quot;About&quot; e &quot;Contact&quot;. No canto direito, encontra-se &quot;Registrar&quot;. Abaixo, na tela branca, encontra-se o título &quot;Registrar&quot;. Abaixo, o texto &quot;Complete o cadastro de sua conta&quot;. Abaixo, os seguintes campos, com suas respectivas caixas de preenchimento: &quot;UserName&quot;, Nome completo&quot;, &quot;Email&quot; e &quot;Senha&quot;. Por fim, o botão &quot;Registrar&quot;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u superior com opções com fonte em cor cinza, ficando em destaque com fonte branca quando selecionadas,  distribuídas em uma faixa preta. Alinhadas à esquerda, temos as opções: &quot;Application name&quot;, &quot;Home&quot;, &quot;About&quot; e &quot;Contact&quot;. No canto direito, encontra-se &quot;Registrar&quot;. Abaixo, na tela branca, encontra-se o título &quot;Registrar&quot;. Abaixo, o texto &quot;Complete o cadastro de sua conta&quot;. Abaixo, os seguintes campos, com suas respectivas caixas de preenchimento: &quot;UserName&quot;, Nome completo&quot;, &quot;Email&quot; e &quot;Senha&quot;. Por fim, o botão &quot;Registrar&quot;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561C" w14:textId="29BBC184" w:rsidR="00D905F6" w:rsidRDefault="00D905F6" w:rsidP="00A3585C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50AF8C9" wp14:editId="6DB4A8C9">
            <wp:extent cx="5731510" cy="2655570"/>
            <wp:effectExtent l="0" t="0" r="254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A671" w14:textId="095D4155" w:rsidR="005A160D" w:rsidRDefault="005A160D" w:rsidP="00A3585C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</w:rPr>
        <w:drawing>
          <wp:inline distT="0" distB="0" distL="0" distR="0" wp14:anchorId="59A00509" wp14:editId="6AEE1C15">
            <wp:extent cx="5438095" cy="501904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C91F" w14:textId="77777777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Vamos adicionar um </w:t>
      </w:r>
      <w:r>
        <w:rPr>
          <w:rStyle w:val="nfase"/>
          <w:color w:val="3D464D"/>
          <w:sz w:val="27"/>
          <w:szCs w:val="27"/>
        </w:rPr>
        <w:t>break point</w:t>
      </w:r>
      <w:r>
        <w:rPr>
          <w:color w:val="3D464D"/>
          <w:sz w:val="27"/>
          <w:szCs w:val="27"/>
        </w:rPr>
        <w:t> em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ContaController</w:t>
      </w:r>
      <w:r>
        <w:rPr>
          <w:color w:val="3D464D"/>
          <w:sz w:val="27"/>
          <w:szCs w:val="27"/>
        </w:rPr>
        <w:t> para ter certeza de que está batendo nela, como esperamos. Feito isso, voltaremos à página com os campos preenchidos e clicaremos em "Registrar".</w:t>
      </w:r>
    </w:p>
    <w:p w14:paraId="6C3B8226" w14:textId="328730C6" w:rsidR="00A3585C" w:rsidRDefault="00A3585C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Maravilha! Ao voltar ao código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ContaController</w:t>
      </w:r>
      <w:r>
        <w:rPr>
          <w:color w:val="3D464D"/>
          <w:sz w:val="27"/>
          <w:szCs w:val="27"/>
        </w:rPr>
        <w:t>, o </w:t>
      </w:r>
      <w:r>
        <w:rPr>
          <w:rStyle w:val="nfase"/>
          <w:color w:val="3D464D"/>
          <w:sz w:val="27"/>
          <w:szCs w:val="27"/>
        </w:rPr>
        <w:t>break point</w:t>
      </w:r>
      <w:r>
        <w:rPr>
          <w:color w:val="3D464D"/>
          <w:sz w:val="27"/>
          <w:szCs w:val="27"/>
        </w:rPr>
        <w:t> terá interrompido a execução. Ao posicionar o mouse sobre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modelo</w:t>
      </w:r>
      <w:r>
        <w:rPr>
          <w:color w:val="3D464D"/>
          <w:sz w:val="27"/>
          <w:szCs w:val="27"/>
        </w:rPr>
        <w:t>, será possível visualizar os campos com suas respectivas informações, caso suas caixas tenham sido preenchidas.</w:t>
      </w:r>
    </w:p>
    <w:p w14:paraId="0766F792" w14:textId="0A237948" w:rsidR="005A160D" w:rsidRDefault="005A160D" w:rsidP="00A3585C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noProof/>
        </w:rPr>
        <w:drawing>
          <wp:inline distT="0" distB="0" distL="0" distR="0" wp14:anchorId="0DF06FCA" wp14:editId="46875432">
            <wp:extent cx="5731510" cy="1330960"/>
            <wp:effectExtent l="0" t="0" r="2540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EE7B" w14:textId="11DE3812" w:rsidR="00A3585C" w:rsidRDefault="00A3585C" w:rsidP="00A3585C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Beleza! Adiante, vamos implementar uma lógica, para podermos salvar e persistir as informações de usuárias e usuários.</w:t>
      </w:r>
    </w:p>
    <w:p w14:paraId="02B07DE6" w14:textId="6F96E1D7" w:rsidR="00E933B0" w:rsidRDefault="00E933B0" w:rsidP="00E933B0">
      <w:pPr>
        <w:pStyle w:val="Ttulo4"/>
        <w:shd w:val="clear" w:color="auto" w:fill="FAFCFF"/>
        <w:spacing w:before="0"/>
        <w:rPr>
          <w:rFonts w:ascii="Times New Roman" w:eastAsia="Times New Roman" w:hAnsi="Times New Roman" w:cs="Times New Roman"/>
          <w:sz w:val="27"/>
          <w:szCs w:val="27"/>
        </w:rPr>
      </w:pPr>
      <w:r w:rsidRPr="00E933B0">
        <w:rPr>
          <w:rFonts w:ascii="Times New Roman" w:eastAsia="Times New Roman" w:hAnsi="Times New Roman" w:cs="Times New Roman"/>
          <w:sz w:val="27"/>
          <w:szCs w:val="27"/>
        </w:rPr>
        <w:t>O que aprendemos?</w:t>
      </w:r>
    </w:p>
    <w:p w14:paraId="0A62F563" w14:textId="77777777" w:rsidR="00E933B0" w:rsidRPr="00E933B0" w:rsidRDefault="00E933B0" w:rsidP="00E933B0"/>
    <w:p w14:paraId="4269A4A7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Neste capítulo, progredimos solucionando nossos problemas e aprendemos bastante:</w:t>
      </w:r>
    </w:p>
    <w:p w14:paraId="69DE67EB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 xml:space="preserve">O que é o </w:t>
      </w:r>
      <w:proofErr w:type="spellStart"/>
      <w:r w:rsidRPr="00E933B0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AspNet</w:t>
      </w:r>
      <w:proofErr w:type="spellEnd"/>
      <w:r w:rsidRPr="00E933B0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 xml:space="preserve"> </w:t>
      </w:r>
      <w:proofErr w:type="spellStart"/>
      <w:r w:rsidRPr="00E933B0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Identity</w:t>
      </w:r>
      <w:proofErr w:type="spellEnd"/>
      <w:r w:rsidRPr="00E933B0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:</w:t>
      </w:r>
    </w:p>
    <w:p w14:paraId="144586A1" w14:textId="77777777" w:rsidR="00E933B0" w:rsidRPr="00E933B0" w:rsidRDefault="00E933B0" w:rsidP="00E933B0">
      <w:pPr>
        <w:numPr>
          <w:ilvl w:val="0"/>
          <w:numId w:val="24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Vimos que 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AspNet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Identity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é um framework para o gerenciamento de identidades de usuários e tarefas como verificar senhas, nomes de usuários, e-mails,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etc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ficam muito mais simples!.</w:t>
      </w:r>
    </w:p>
    <w:p w14:paraId="4A4A8350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 xml:space="preserve">Instalamos o </w:t>
      </w:r>
      <w:proofErr w:type="spellStart"/>
      <w:r w:rsidRPr="00E933B0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AspNet</w:t>
      </w:r>
      <w:proofErr w:type="spellEnd"/>
      <w:r w:rsidRPr="00E933B0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 xml:space="preserve"> </w:t>
      </w:r>
      <w:proofErr w:type="spellStart"/>
      <w:r w:rsidRPr="00E933B0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Identity</w:t>
      </w:r>
      <w:proofErr w:type="spellEnd"/>
      <w:r w:rsidRPr="00E933B0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 xml:space="preserve"> em um projeto criado do zero:</w:t>
      </w:r>
    </w:p>
    <w:p w14:paraId="279C7014" w14:textId="116C893F" w:rsidR="00E933B0" w:rsidRDefault="00E933B0" w:rsidP="00E933B0">
      <w:pPr>
        <w:numPr>
          <w:ilvl w:val="0"/>
          <w:numId w:val="25"/>
        </w:numPr>
        <w:shd w:val="clear" w:color="auto" w:fill="FFFFFF"/>
        <w:spacing w:after="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Vimos que para instalar 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AspNet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Identity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em um novo projeto basta usar o comando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Install-Package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Microsoft.AspNet.Identity.Core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0BD9E4CC" w14:textId="412B0E59" w:rsid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4375A823" w14:textId="065C7032" w:rsidR="00E933B0" w:rsidRDefault="00E933B0" w:rsidP="00E933B0">
      <w:pPr>
        <w:pStyle w:val="Ttulo4"/>
        <w:shd w:val="clear" w:color="auto" w:fill="FAFCFF"/>
        <w:spacing w:before="0"/>
        <w:rPr>
          <w:rFonts w:ascii="Times New Roman" w:eastAsia="Times New Roman" w:hAnsi="Times New Roman" w:cs="Times New Roman"/>
          <w:sz w:val="27"/>
          <w:szCs w:val="27"/>
        </w:rPr>
      </w:pPr>
      <w:r w:rsidRPr="00E933B0">
        <w:rPr>
          <w:rFonts w:ascii="Times New Roman" w:eastAsia="Times New Roman" w:hAnsi="Times New Roman" w:cs="Times New Roman"/>
          <w:sz w:val="27"/>
          <w:szCs w:val="27"/>
        </w:rPr>
        <w:t>Consolidando seu conhecimento</w:t>
      </w:r>
    </w:p>
    <w:p w14:paraId="2348F4F9" w14:textId="40EAC0E2" w:rsidR="00E933B0" w:rsidRDefault="00E933B0" w:rsidP="00E933B0"/>
    <w:p w14:paraId="49DECBC7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Chegou a hora de você seguir todos os passos realizados por mim durante esta aula. Caso já tenha feito, excelente. Se ainda não, é importante que você implemente o que foi visto no vídeo para poder continuar com o próximo capítulo que tem como pré-requisito todo código aqui escrito.</w:t>
      </w:r>
    </w:p>
    <w:p w14:paraId="033C79AC" w14:textId="10D6A4BF" w:rsidR="00E933B0" w:rsidRDefault="00E933B0" w:rsidP="00E933B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 por acaso você já domina esta parte, em cada capítulo você terá a opção de baixar o projeto feito até aquele ponto. Você encontrará o link para download na próxima explicação do capítulo.</w:t>
      </w:r>
    </w:p>
    <w:p w14:paraId="157AE870" w14:textId="77777777" w:rsidR="00E933B0" w:rsidRPr="00E933B0" w:rsidRDefault="00E933B0" w:rsidP="00E933B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3BAB1140" w14:textId="77777777" w:rsidR="00C66356" w:rsidRPr="00C66356" w:rsidRDefault="00C66356" w:rsidP="00C66356"/>
    <w:p w14:paraId="47ED861F" w14:textId="2733DB3E" w:rsidR="004C4B29" w:rsidRDefault="00847645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847645">
        <w:rPr>
          <w:rFonts w:ascii="Times New Roman" w:eastAsia="Times New Roman" w:hAnsi="Times New Roman" w:cs="Times New Roman"/>
          <w:color w:val="3D464D"/>
          <w:sz w:val="27"/>
          <w:szCs w:val="27"/>
        </w:rPr>
        <w:lastRenderedPageBreak/>
        <w:t>Aula 0</w:t>
      </w:r>
      <w:r w:rsidR="00D8641C">
        <w:rPr>
          <w:rFonts w:ascii="Times New Roman" w:eastAsia="Times New Roman" w:hAnsi="Times New Roman" w:cs="Times New Roman"/>
          <w:color w:val="3D464D"/>
          <w:sz w:val="27"/>
          <w:szCs w:val="27"/>
        </w:rPr>
        <w:t>2</w:t>
      </w:r>
      <w:r w:rsidRPr="00847645">
        <w:rPr>
          <w:rFonts w:ascii="Times New Roman" w:eastAsia="Times New Roman" w:hAnsi="Times New Roman" w:cs="Times New Roman"/>
          <w:color w:val="3D464D"/>
          <w:sz w:val="27"/>
          <w:szCs w:val="27"/>
        </w:rPr>
        <w:t xml:space="preserve">: </w:t>
      </w:r>
      <w:r w:rsidR="00A92BCD" w:rsidRPr="00A92BCD">
        <w:rPr>
          <w:rFonts w:ascii="Open Sans" w:hAnsi="Open Sans" w:cs="Open Sans"/>
          <w:color w:val="00C86F"/>
          <w:sz w:val="26"/>
          <w:szCs w:val="26"/>
        </w:rPr>
        <w:t>Arquitetura do AspNet Identity</w:t>
      </w:r>
    </w:p>
    <w:p w14:paraId="0B6EA91A" w14:textId="77777777" w:rsidR="00E933B0" w:rsidRPr="00E933B0" w:rsidRDefault="00E933B0" w:rsidP="00E933B0"/>
    <w:p w14:paraId="7F8B57D6" w14:textId="77777777" w:rsidR="00E933B0" w:rsidRDefault="00E933B0" w:rsidP="00E933B0">
      <w:pPr>
        <w:pStyle w:val="Ttulo4"/>
        <w:shd w:val="clear" w:color="auto" w:fill="FAFCFF"/>
        <w:spacing w:before="0"/>
        <w:rPr>
          <w:rFonts w:ascii="Times New Roman" w:eastAsia="Times New Roman" w:hAnsi="Times New Roman" w:cs="Times New Roman"/>
          <w:sz w:val="27"/>
          <w:szCs w:val="27"/>
        </w:rPr>
      </w:pPr>
      <w:r w:rsidRPr="00E933B0">
        <w:rPr>
          <w:rFonts w:ascii="Times New Roman" w:eastAsia="Times New Roman" w:hAnsi="Times New Roman" w:cs="Times New Roman"/>
          <w:sz w:val="27"/>
          <w:szCs w:val="27"/>
        </w:rPr>
        <w:t>Projeto da aula anterior</w:t>
      </w:r>
    </w:p>
    <w:p w14:paraId="1FB59AAA" w14:textId="77777777" w:rsidR="00E933B0" w:rsidRDefault="00E933B0" w:rsidP="00E933B0"/>
    <w:p w14:paraId="14FB3138" w14:textId="77777777" w:rsidR="00E933B0" w:rsidRDefault="00E933B0" w:rsidP="00E933B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Aqui você pode baixar o projeto do curso no ponto em que paramos na aula anterior.</w:t>
      </w:r>
    </w:p>
    <w:p w14:paraId="039BF36F" w14:textId="77777777" w:rsidR="00E933B0" w:rsidRDefault="00E933B0" w:rsidP="00E933B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hyperlink r:id="rId38" w:tgtFrame="_blank" w:history="1">
        <w:r>
          <w:rPr>
            <w:rStyle w:val="Hyperlink"/>
            <w:sz w:val="27"/>
            <w:szCs w:val="27"/>
          </w:rPr>
          <w:t>Baixe o zip</w:t>
        </w:r>
      </w:hyperlink>
      <w:r>
        <w:rPr>
          <w:color w:val="3D464D"/>
          <w:sz w:val="27"/>
          <w:szCs w:val="27"/>
        </w:rPr>
        <w:t> ou </w:t>
      </w:r>
      <w:hyperlink r:id="rId39" w:tgtFrame="_blank" w:history="1">
        <w:r>
          <w:rPr>
            <w:rStyle w:val="Hyperlink"/>
            <w:sz w:val="27"/>
            <w:szCs w:val="27"/>
          </w:rPr>
          <w:t>visualize os arquivos</w:t>
        </w:r>
      </w:hyperlink>
      <w:r>
        <w:rPr>
          <w:color w:val="3D464D"/>
          <w:sz w:val="27"/>
          <w:szCs w:val="27"/>
        </w:rPr>
        <w:t> no Github!</w:t>
      </w:r>
    </w:p>
    <w:p w14:paraId="12B687FB" w14:textId="77777777" w:rsidR="00E933B0" w:rsidRPr="00E933B0" w:rsidRDefault="00E933B0" w:rsidP="00E933B0"/>
    <w:p w14:paraId="1BB54B1F" w14:textId="77777777" w:rsidR="00E933B0" w:rsidRPr="00E933B0" w:rsidRDefault="00E933B0" w:rsidP="00E933B0"/>
    <w:p w14:paraId="1A7EBD75" w14:textId="2F59FA2D" w:rsidR="00E933B0" w:rsidRDefault="00E933B0" w:rsidP="00E933B0">
      <w:pPr>
        <w:pStyle w:val="Ttulo4"/>
        <w:shd w:val="clear" w:color="auto" w:fill="FAFCFF"/>
        <w:spacing w:before="0"/>
        <w:rPr>
          <w:rFonts w:ascii="Times New Roman" w:eastAsia="Times New Roman" w:hAnsi="Times New Roman" w:cs="Times New Roman"/>
          <w:sz w:val="27"/>
          <w:szCs w:val="27"/>
        </w:rPr>
      </w:pPr>
      <w:r w:rsidRPr="00E933B0">
        <w:rPr>
          <w:rFonts w:ascii="Times New Roman" w:eastAsia="Times New Roman" w:hAnsi="Times New Roman" w:cs="Times New Roman"/>
          <w:sz w:val="27"/>
          <w:szCs w:val="27"/>
        </w:rPr>
        <w:t>IdentityDbContext e IdentityUser</w:t>
      </w:r>
    </w:p>
    <w:p w14:paraId="23B46CF5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Antes de incluir usuárias e usuários no banco de dados, precisamos ter certeza de que as informações inseridas no formulário estão corretas. Ou seja, é necessário conferir se:</w:t>
      </w:r>
    </w:p>
    <w:p w14:paraId="5BC4AF2C" w14:textId="77777777" w:rsidR="00E933B0" w:rsidRPr="00E933B0" w:rsidRDefault="00E933B0" w:rsidP="00E933B0">
      <w:pPr>
        <w:numPr>
          <w:ilvl w:val="0"/>
          <w:numId w:val="26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os campos que são requeridos — obrigatórios — foram preenchidos;</w:t>
      </w:r>
    </w:p>
    <w:p w14:paraId="2380FF5B" w14:textId="77777777" w:rsidR="00E933B0" w:rsidRPr="00E933B0" w:rsidRDefault="00E933B0" w:rsidP="00E933B0">
      <w:pPr>
        <w:numPr>
          <w:ilvl w:val="0"/>
          <w:numId w:val="26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campo de e-mail foi preenchido com o formato esperado.</w:t>
      </w:r>
    </w:p>
    <w:p w14:paraId="26D10DC4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Como estamos utilizando o ASP.NET MVC, em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ContaController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podemos acionar uma propriedade chamada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ModelState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Com ela, é possível saber se o estado do nosso </w:t>
      </w:r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modelo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é válido ou não, por meio do atributo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IsValid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Se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IsValid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for verdadeiro (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True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é sinal de que os campos estão devidamente preenchidos. Caso contrário, alguma informação está errada. Sendo assim, vamos colocar isso dentro de um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if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3D09EB86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 (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if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ModelState.IsValid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poderemos incluir o usuário. Vamos adicionar esse comentário (</w:t>
      </w:r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//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ao bloco. Depois que incluirmos usuárias e usuários, poderemos direcioná-los à </w:t>
      </w:r>
      <w:r w:rsidRPr="00E933B0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 xml:space="preserve">home </w:t>
      </w:r>
      <w:proofErr w:type="spellStart"/>
      <w:r w:rsidRPr="00E933B0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page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do fórum, com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return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RedirectToAction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passar a </w:t>
      </w:r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Index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 </w:t>
      </w:r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Home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no caso, a </w:t>
      </w:r>
      <w:r w:rsidRPr="00E933B0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home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da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Controller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409D4CEB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HttpPost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</w:p>
    <w:p w14:paraId="6D9CBA05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public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ActionResult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Registrar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ContaRegistrarViewModel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modelo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30994C2D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14:paraId="040C25A8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if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ModelState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IsValid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610D4032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14:paraId="5464B7C6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E933B0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// Podemos </w:t>
      </w:r>
      <w:proofErr w:type="spellStart"/>
      <w:r w:rsidRPr="00E933B0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incluir</w:t>
      </w:r>
      <w:proofErr w:type="spellEnd"/>
      <w:r w:rsidRPr="00E933B0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 o </w:t>
      </w:r>
      <w:proofErr w:type="spellStart"/>
      <w:r w:rsidRPr="00E933B0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usuario</w:t>
      </w:r>
      <w:proofErr w:type="spellEnd"/>
    </w:p>
    <w:p w14:paraId="36EAF934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return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RedirectToAction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E933B0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"Index"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"Home"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14:paraId="6F67044C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}</w:t>
      </w:r>
    </w:p>
    <w:p w14:paraId="5E1CD197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14:paraId="12A182F9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return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View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();</w:t>
      </w:r>
    </w:p>
    <w:p w14:paraId="592A3A43" w14:textId="4E93C270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4409F1D5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Legal! Agora, se esse bloco não for executado, algo errado aconteceu. Podemos comentar (</w:t>
      </w:r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//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logo após o fechamento das chaves (</w:t>
      </w:r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}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de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if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Depois do comentário, mostraremos às usuárias e usuários, devolvendo o </w:t>
      </w:r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modelo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recebemos.</w:t>
      </w:r>
    </w:p>
    <w:p w14:paraId="4C8F5BE2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HttpPost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</w:p>
    <w:p w14:paraId="32C4CF55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public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ActionResult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Registrar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ContaRegistrarViewModel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modelo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4352CEBD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14:paraId="5AD200D9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if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ModelState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IsValid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45777D04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14:paraId="1403E9C8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E933B0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 xml:space="preserve">// Podemos incluir o </w:t>
      </w:r>
      <w:proofErr w:type="spellStart"/>
      <w:r w:rsidRPr="00E933B0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usuario</w:t>
      </w:r>
      <w:proofErr w:type="spellEnd"/>
    </w:p>
    <w:p w14:paraId="752C63A3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return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RedirectToAction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E933B0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"Index"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"Home"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42F75714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lastRenderedPageBreak/>
        <w:t xml:space="preserve">   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25D485A4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6517A337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Alguma coisa de errado aconteceu!</w:t>
      </w:r>
    </w:p>
    <w:p w14:paraId="56DD6F7D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return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View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modelo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080AE794" w14:textId="159720BA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2562D216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 essa lógica preparada, vamos nos preocupar em </w:t>
      </w:r>
      <w:r w:rsidRPr="00E933B0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como incluir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usuárias e usuários no banco de dados. O nosso ORM — ou seja, esse nosso banco de dados — é 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Entity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Framework, o que é natural, considerando que estamos trabalhando com o ASP.NET MVC e 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Identity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. Mas isso não significa que o uso desse banco de dados é obrigatório. Inclusive, como sabemos, a implementação do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Entity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Framework para 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Identity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é feita por pacotes separados no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NuGet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Isso significa que o núcleo — </w:t>
      </w:r>
      <w:r w:rsidRPr="00E933B0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core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, parte central — do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Identity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é independente da tecnologia de ORM que utilizamos. A adequação pode ser feita tanto para 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Entity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Framework, quanto para 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NHibernate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ou para outra solução com banco de dados não relacional.</w:t>
      </w:r>
    </w:p>
    <w:p w14:paraId="5B226E1B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Neste curso, como utilizaremos 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Entity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Framework, precisaremos de um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dbContext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em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if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Portanto, será que devemos criar uma classe derivada de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dbContext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e, nessa classe derivada de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dbContext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teremos que colocar um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IDbSet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do usuário e, então, definir para esse usuário todas essas coisas inerentes ao uso de um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dbContext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? Na verdade, não. Usamos o pacote do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NuGet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com 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Identity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implementado no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Entity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Framework, então podemos usar essa solução em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dbContext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sem precisar criar (</w:t>
      </w:r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new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uma classe derivada dela. Podemos usar o próprio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IdentityDbContext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52E6F306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HttpPost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</w:p>
    <w:p w14:paraId="010618A2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public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ActionResult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Registrar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ContaRegistrarViewModel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modelo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</w:t>
      </w:r>
    </w:p>
    <w:p w14:paraId="61EB9E18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14:paraId="271CF51C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if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ModelState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IsValid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1CF3F1D0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14:paraId="55908CB5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var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dbContext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IdentityDbContext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();</w:t>
      </w:r>
    </w:p>
    <w:p w14:paraId="2572D4EC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14:paraId="415F1B0E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E933B0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 xml:space="preserve">// Podemos incluir o </w:t>
      </w:r>
      <w:proofErr w:type="spellStart"/>
      <w:r w:rsidRPr="00E933B0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usuario</w:t>
      </w:r>
      <w:proofErr w:type="spellEnd"/>
    </w:p>
    <w:p w14:paraId="789DC033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return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RedirectToAction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E933B0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"Index"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"Home"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56E355BE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6A5D458B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1741D870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Alguma coisa de errado aconteceu!</w:t>
      </w:r>
    </w:p>
    <w:p w14:paraId="54190C97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return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View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modelo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6004D6C5" w14:textId="61CF3179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34B01C35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Maravilha! Vamos conferir o conteúdo dele? Abaixo da declaração de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dbContext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digitaremos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dbContext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ponto (</w:t>
      </w:r>
      <w:r w:rsidRPr="00E933B0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val="pt-BR" w:eastAsia="pt-BR"/>
        </w:rPr>
        <w:t>.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 procuraremos por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Users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 exemplo:</w:t>
      </w:r>
    </w:p>
    <w:p w14:paraId="6336F285" w14:textId="64A9C7BF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dbContext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Users</w:t>
      </w:r>
      <w:proofErr w:type="spellEnd"/>
    </w:p>
    <w:p w14:paraId="4E02CD47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 isso, encontraremos um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DbSet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Users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já nesse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IdentityDbContext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sem precisar nos preocupar com a modelagem de usuário. E qual é o tipo? Se analisarmos o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DbSet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veremos que o tipo é </w:t>
      </w:r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IdentityUser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&gt;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14:paraId="5C8A0B63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System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Data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Entity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IDbSet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&lt;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IdentityUser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&gt;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IdentityDbContext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&lt;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IdentityUser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IdentityRole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IdentityUserLogin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IdentityUserRole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IdentityUserClaim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&gt;.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Users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get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set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;}</w:t>
      </w:r>
    </w:p>
    <w:p w14:paraId="36E3B2B3" w14:textId="6060CD9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IDbSet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of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Users</w:t>
      </w:r>
      <w:proofErr w:type="spellEnd"/>
    </w:p>
    <w:p w14:paraId="584B5FC8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Ah, então, vamos utilizar </w:t>
      </w:r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IdentityUser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&gt;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Para deixar o código mais limpo, utilizaremos uma nova variável,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novoUsuario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abaixo da variável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dbContext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5EA664EE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HttpPost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</w:p>
    <w:p w14:paraId="307AE02B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public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ActionResult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Registrar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ContaRegistrarViewModel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modelo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74F6A610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lastRenderedPageBreak/>
        <w:t>{</w:t>
      </w:r>
    </w:p>
    <w:p w14:paraId="354DA8DA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if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ModelState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IsValid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7F53828A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14:paraId="41C3F60C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var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dbContext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IdentityDbContext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14:paraId="15C30566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var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novoUsuario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IdentityUser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14:paraId="75B2E821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6B801E2A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2D122BEB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dbContext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Users</w:t>
      </w:r>
      <w:proofErr w:type="spellEnd"/>
    </w:p>
    <w:p w14:paraId="2D2B972F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7C53C47B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E933B0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 xml:space="preserve">// Podemos incluir o </w:t>
      </w:r>
      <w:proofErr w:type="spellStart"/>
      <w:r w:rsidRPr="00E933B0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usuario</w:t>
      </w:r>
      <w:proofErr w:type="spellEnd"/>
    </w:p>
    <w:p w14:paraId="34A59DCB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return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RedirectToAction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E933B0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"Index"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"Home"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50A33901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20CEC769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37C4DE23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Alguma coisa de errado aconteceu!</w:t>
      </w:r>
    </w:p>
    <w:p w14:paraId="168ABA23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return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View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modelo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631386E3" w14:textId="7CBC0693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7F2A98D0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Assim, seguiremos a definição que consultamos em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IdentityDbContext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Na linha abaixo, vamos digitar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novoUsuario.Email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 conferir se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novoUsuario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possui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Email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 constataremos que já tem. Maravilha! Nem precisaremos alterar o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IdentityUser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pois já possui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Email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Sendo assim, podemos continuar a escrita da linha, atribuindo (</w:t>
      </w:r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=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modelo.Email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14:paraId="2035686A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HttpPost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</w:p>
    <w:p w14:paraId="3BF35FEF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public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ActionResult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Registrar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ContaRegistrarViewModel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modelo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02B41ADC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14:paraId="527724E4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if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ModelState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IsValid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3FCF16CC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14:paraId="06AA6408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var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dbContext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IdentityDbContext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14:paraId="51CC4B2A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var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novoUsuario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IdentityUser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14:paraId="256C764E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4D036554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novoUsuario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Email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modelo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Email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16531CF0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0D89D95D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dbContext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Users</w:t>
      </w:r>
      <w:proofErr w:type="spellEnd"/>
    </w:p>
    <w:p w14:paraId="7C6484C5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37467E6A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E933B0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 xml:space="preserve">// Podemos incluir o </w:t>
      </w:r>
      <w:proofErr w:type="spellStart"/>
      <w:r w:rsidRPr="00E933B0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usuario</w:t>
      </w:r>
      <w:proofErr w:type="spellEnd"/>
    </w:p>
    <w:p w14:paraId="266C844C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return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RedirectToAction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E933B0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"Index"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"Home"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2C1C1EA5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4DD05AE9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4D3C749C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Alguma coisa de errado aconteceu!</w:t>
      </w:r>
    </w:p>
    <w:p w14:paraId="235267F4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return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View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modelo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2B6AC8F8" w14:textId="545524BF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3AAC96F4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 será que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novoUsuario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tem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UserName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também? Aquele campo, que funciona como o do Twitter, para fazer referências? Vamos conferir digitando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novoUsuario.UserName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abaixo de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novoUsuario.Email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Feito isso, constataremos que também possui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UserName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Sendo assim, vamos pegar o nosso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modelo.UserName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atribuir a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novoUsuario.UserName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14:paraId="0A27E5B6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HttpPost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</w:p>
    <w:p w14:paraId="37A42D24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public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ActionResult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Registrar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ContaRegistrarViewModel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modelo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3064967F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14:paraId="1DEE4681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if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ModelState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IsValid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59137776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14:paraId="5ADAD756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var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dbContext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IdentityDbContext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();</w:t>
      </w:r>
    </w:p>
    <w:p w14:paraId="1883E68C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var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novoUsuario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IdentityUser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();</w:t>
      </w:r>
    </w:p>
    <w:p w14:paraId="17303658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14:paraId="2FA18B43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novoUsuario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Email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modelo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Email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14:paraId="63685324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novoUsuario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UserName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modelo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UserName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14:paraId="344A890F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14:paraId="2A78DD64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dbContext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Users</w:t>
      </w:r>
      <w:proofErr w:type="spellEnd"/>
    </w:p>
    <w:p w14:paraId="79D2101A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0AC0C04A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E933B0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 xml:space="preserve">// Podemos incluir o </w:t>
      </w:r>
      <w:proofErr w:type="spellStart"/>
      <w:r w:rsidRPr="00E933B0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usuario</w:t>
      </w:r>
      <w:proofErr w:type="spellEnd"/>
    </w:p>
    <w:p w14:paraId="1F9DA0B1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return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RedirectToAction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E933B0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"Index"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"Home"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7D2A568D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5C475E86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39022BE6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Alguma coisa de errado aconteceu!</w:t>
      </w:r>
    </w:p>
    <w:p w14:paraId="235ADBA4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return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View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modelo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6FA8E82F" w14:textId="616F8A3A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3DE04976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Agora , falta o só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NomeCompleto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Vamos conferir? Abaixo de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UserName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digitaremos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novoUsuario.FullName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— utilizamos o termo inglês para "Nome completo" — e teremos um problema, pois nem aparecerá a opção de autocompletar para nós. Mesmo se tentarmos somente com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Name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não encontraremos o que estamos procurando. Então, nosso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IdentityUser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possui o que precisamos, no caso, um equivalente para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NomeCompleto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606F0D68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fazer uma análise? Posicionaremos o cursor em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IdentityUser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pressionaremos a tecla "F12". Na nova aba que se abrirá, repare que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IdentityUser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é uma classe bem simples e só possui esses dois construtores:</w:t>
      </w:r>
    </w:p>
    <w:p w14:paraId="1F622AF2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public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IdentityUser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14:paraId="1416496D" w14:textId="0F16C0EB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public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IdentityUser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UserName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360BA753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Podemos pensar que é porque, na verdade, tudo está na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IdentityUser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 tipo genérico, que armazena esses dois construtores:</w:t>
      </w:r>
    </w:p>
    <w:p w14:paraId="781EF4FD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namespace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Microsoft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AspNet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Identity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EntityFramework</w:t>
      </w:r>
      <w:proofErr w:type="spellEnd"/>
    </w:p>
    <w:p w14:paraId="56A985F2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14:paraId="40846E74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public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class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IdentityUser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: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IdentityUser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&lt;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IdentityUserLogin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IdentityUserRole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IdentityUserClaim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&gt;,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IUser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IUser</w:t>
      </w:r>
      <w:proofErr w:type="spellEnd"/>
      <w:r w:rsidRPr="00E933B0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&lt;</w:t>
      </w:r>
      <w:proofErr w:type="spellStart"/>
      <w:r w:rsidRPr="00E933B0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string</w:t>
      </w:r>
      <w:proofErr w:type="spellEnd"/>
      <w:r w:rsidRPr="00E933B0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&gt;</w:t>
      </w:r>
    </w:p>
    <w:p w14:paraId="338E344E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14:paraId="717957D8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public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IdentityUser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14:paraId="572BEC8F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public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IdentityUser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UserName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4B1F03CA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7FE12E0D" w14:textId="76F3B5C9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7CB0A879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 posicionarmos o cursor nessa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IdentityUser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pressionarmos "F12" para analisar, aí sim, encontraremos um monte de argumentos, que são ainda mais restritivos e herdam de outra classe, que também é genérica. Está ficando complicado. Mas tudo bem. Vamos voltar para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ContaController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Seremos obrigados a utilizar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IdentityUser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porque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dbContext.Users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é uma tabela de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IdentityUser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como vimos no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IDbSet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Users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anteriormente. Não adianta estendermos essa classe porque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dbContext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encontrará nossas novas propriedades.</w:t>
      </w:r>
    </w:p>
    <w:p w14:paraId="203C1E9F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Mas será que é necessária toda essa dificuldade para estender 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Identity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? Vamos posicionar o cursor em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IdentityDbContext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pressionar "F12" para analisá-lo. Constataremos que também é uma classe bem simples, composta somente por construtores. No entanto, repare na herança (</w:t>
      </w:r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: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dela, que é um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IdentityDbContext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com diversos tipos genéricos. O primeiro deles é o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TUser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tipo que será utilizado para representar usuários no banco de dados. Na seguinte linha, por exemplo, ele é utilizado naquele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IDbSet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vimos de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Users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14:paraId="3D6F8C8F" w14:textId="7E91C59E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</w:pP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public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virtual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IDbSet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&lt;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TUser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&gt;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Users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get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set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}</w:t>
      </w:r>
    </w:p>
    <w:p w14:paraId="7B7018C5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Legal! Poxa, mas para alterar o tipo de usuário, teremos que nos preocupar com todos esses outros tipos e amarrações complexas? Na verdade, isso é algo que nos depararemos com muita frequência aqui no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Identity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Temos a </w:t>
      </w:r>
      <w:r w:rsidRPr="00E933B0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 xml:space="preserve">solução mais </w:t>
      </w:r>
      <w:r w:rsidRPr="00E933B0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lastRenderedPageBreak/>
        <w:t>genérica possível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 que seja fácil estender e testar. Mas também temos uma que é mais </w:t>
      </w:r>
      <w:r w:rsidRPr="00E933B0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geral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no caso, a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IdentityDbContext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não tem tipos genéricos. E também encontraremos diversas vezes a </w:t>
      </w:r>
      <w:r w:rsidRPr="00E933B0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solução intermediária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possui somente um tipo genérico, no caso, o tipo do usuário (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TUser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).</w:t>
      </w:r>
    </w:p>
    <w:p w14:paraId="16734112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Sendo assim, vamos criar um tipo de usuário que deriva de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IdentityUser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terá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NomeCompleto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? Em "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Solution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Explorer", à direita, clicaremos com o botão direito do mouse sobre o diretório "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Models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 e selecionaremos "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Add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&gt;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Class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". A nomearemos como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UsuarioAplicacao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clicaremos em "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Add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". Feito isso, teremos a nova classe:</w:t>
      </w:r>
    </w:p>
    <w:p w14:paraId="5E93FA9F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using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System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14:paraId="6E02909B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using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System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Collections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Generic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14:paraId="73728B42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using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System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Linq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14:paraId="0C55540C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using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System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Web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14:paraId="40860795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14:paraId="70DDB3F2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namespace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ByteBank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Forum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Models</w:t>
      </w:r>
      <w:proofErr w:type="spellEnd"/>
    </w:p>
    <w:p w14:paraId="044D3C6F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14:paraId="221428FF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public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class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UsuarioAplicacao</w:t>
      </w:r>
      <w:proofErr w:type="spellEnd"/>
    </w:p>
    <w:p w14:paraId="7A757ABA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14:paraId="07F22557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6F8F2024" w14:textId="39574A4A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60D1055B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 base nas análises que fizemos, essa classe deve herdar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IdentityUser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afinal, nela encontramos e-mail, telefone e todos os campos que serão necessários futuramente. Após aplicar a herança, acionaremos "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Ctrl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+ </w:t>
      </w:r>
      <w:r w:rsidRPr="00E933B0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val="pt-BR" w:eastAsia="pt-BR"/>
        </w:rPr>
        <w:t>.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 para adicionar a diretiva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using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necessária e adicionaremos a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UsuarioAplicacao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uma propriedade, uma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NomeCompleto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4DC74CB3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using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Microsoft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AspNet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Identity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EntityFramework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14:paraId="71D6444B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using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System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14:paraId="4406E636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using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System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Collections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Generic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14:paraId="57BA6DEC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using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System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Linq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14:paraId="2617DB71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using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System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Web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14:paraId="7C4A3652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14:paraId="4612D170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namespace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ByteBank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Forum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Models</w:t>
      </w:r>
      <w:proofErr w:type="spellEnd"/>
    </w:p>
    <w:p w14:paraId="5AF99405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14:paraId="33B077F5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public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class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UsuarioAplicacao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: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IdentityUser</w:t>
      </w:r>
      <w:proofErr w:type="spellEnd"/>
    </w:p>
    <w:p w14:paraId="13F6BA50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14:paraId="7B564D66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public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NomeCompleto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get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set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}</w:t>
      </w:r>
    </w:p>
    <w:p w14:paraId="38E4470E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2886A773" w14:textId="631139BF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50D2A591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Então, em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ContaController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usaremos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UsuarioAplicacao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como tipo genérico (</w:t>
      </w:r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&lt;&gt;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do nosso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IdentityDbContext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Lembrando de adicionar a respectiva diretiva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using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acionando o "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Ctrl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+ </w:t>
      </w:r>
      <w:r w:rsidRPr="00E933B0">
        <w:rPr>
          <w:rFonts w:ascii="Courier New" w:eastAsia="Times New Roman" w:hAnsi="Courier New" w:cs="Courier New"/>
          <w:b/>
          <w:bCs/>
          <w:color w:val="3D464D"/>
          <w:sz w:val="23"/>
          <w:szCs w:val="23"/>
          <w:shd w:val="clear" w:color="auto" w:fill="F0F3F5"/>
          <w:lang w:val="pt-BR" w:eastAsia="pt-BR"/>
        </w:rPr>
        <w:t>.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" para corrigir o erro apontado pelo sublinhado vermelho abaixo de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UsuarioAplicacao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3C268DC2" w14:textId="64C9D784" w:rsid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Além disso,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novoUsuario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é mais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IdentityUser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Agora é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UsuarioAplicacao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Manteremos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Email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UserName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 ganharemos um novo campo, no caso,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NomeCompleto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é igual a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modelo.NomeCompleto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E, em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dbContext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podemos adicionar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Add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o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novoUsuario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após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Users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Feito isso, precisaremos salvar as alterações, não é mesmo? Sendo assim, abaixo da adição de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novoUsuario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salvaremos as informações com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SaveChanges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2E5DCC9A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2E191C67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HttpPost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</w:p>
    <w:p w14:paraId="1463557E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public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ActionResult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Registrar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ContaRegistrarViewModel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modelo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41D36D7C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lastRenderedPageBreak/>
        <w:t>{</w:t>
      </w:r>
    </w:p>
    <w:p w14:paraId="671BF60D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if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ModelState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IsValid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36BB3FEB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14:paraId="488FE320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var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dbContext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IdentityDbContext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&lt;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UsuarioAplicacao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&gt;();</w:t>
      </w:r>
    </w:p>
    <w:p w14:paraId="53092AC6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var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novoUsuario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UsuarioAplicacao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14:paraId="21BADA34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1851C26D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novoUsuario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Email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modelo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Email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139C98A8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novoUsuario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UserName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modelo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UserName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79991C53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novoUsuario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NomeCompleto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modelo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NomeCompleto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01E09E4F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2125DD72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dbContext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Users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novoUsuario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44AD205A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dbContext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SaveChanges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14:paraId="40BF078B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7B913A15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E933B0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 xml:space="preserve">// Podemos incluir o </w:t>
      </w:r>
      <w:proofErr w:type="spellStart"/>
      <w:r w:rsidRPr="00E933B0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usuario</w:t>
      </w:r>
      <w:proofErr w:type="spellEnd"/>
    </w:p>
    <w:p w14:paraId="0D6E28A0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return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RedirectToAction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E933B0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"Index"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E933B0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"Home"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5619324E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1FABAC4F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17FE219A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E933B0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Alguma coisa de errado aconteceu!</w:t>
      </w:r>
    </w:p>
    <w:p w14:paraId="0B5BCEB1" w14:textId="77777777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E933B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return</w:t>
      </w:r>
      <w:proofErr w:type="spellEnd"/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E933B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View</w:t>
      </w:r>
      <w:proofErr w:type="spellEnd"/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E933B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modelo</w:t>
      </w: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5C150330" w14:textId="26E14EE5" w:rsidR="00E933B0" w:rsidRPr="00E933B0" w:rsidRDefault="00E933B0" w:rsidP="00E933B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E933B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2D282CB1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Bom, estamos estudando bastante sobre 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Entity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Framework com todas essas alterações que fizemos, utilizando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SaveChanges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IDbSet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convenções de nome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DbContext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. Conferimos que 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Entity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Framework </w:t>
      </w:r>
      <w:r w:rsidRPr="00E933B0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não é obrigatório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para 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Identity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porém o utilizamos nesse curso para esse projeto.</w:t>
      </w:r>
    </w:p>
    <w:p w14:paraId="79475D7C" w14:textId="77777777" w:rsidR="00E933B0" w:rsidRPr="00E933B0" w:rsidRDefault="00E933B0" w:rsidP="00E933B0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Dica:</w: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Caso queira aprofundar seu conhecimento em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Entity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Framework, aqui na 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fldChar w:fldCharType="begin"/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instrText xml:space="preserve"> HYPERLINK "http://www.alura.com.br/" \t "_blank" </w:instrText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fldChar w:fldCharType="separate"/>
      </w:r>
      <w:r w:rsidRPr="00E933B0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val="pt-BR" w:eastAsia="pt-BR"/>
        </w:rPr>
        <w:t>Alura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fldChar w:fldCharType="end"/>
      </w: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você encontra uma </w:t>
      </w:r>
      <w:hyperlink r:id="rId40" w:tgtFrame="_blank" w:history="1">
        <w:r w:rsidRPr="00E933B0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val="pt-BR" w:eastAsia="pt-BR"/>
          </w:rPr>
          <w:t xml:space="preserve">Carreira para Desenvolvedor .Net com </w:t>
        </w:r>
        <w:proofErr w:type="spellStart"/>
        <w:r w:rsidRPr="00E933B0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val="pt-BR" w:eastAsia="pt-BR"/>
          </w:rPr>
          <w:t>Entity</w:t>
        </w:r>
        <w:proofErr w:type="spellEnd"/>
        <w:r w:rsidRPr="00E933B0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val="pt-BR" w:eastAsia="pt-BR"/>
          </w:rPr>
          <w:t xml:space="preserve"> Framework</w:t>
        </w:r>
      </w:hyperlink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Nela, encontram-se diversos cursos para se aprofundar nesse assunto.</w:t>
      </w:r>
    </w:p>
    <w:p w14:paraId="41DA606C" w14:textId="77777777" w:rsidR="00E933B0" w:rsidRPr="00E933B0" w:rsidRDefault="00E933B0" w:rsidP="00E933B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Mas, nesse curso, entenderemos somente aquilo que utilizarmos do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Entity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Framework. Caso queira saber mais sobre, recomendo fortemente a carreira indicada logo acima.</w:t>
      </w:r>
    </w:p>
    <w:p w14:paraId="71B1EB2B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Continuando, entendemos que podemos utilizar o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IdentityDbContext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para não nos preocuparmos com todas as tabelas do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Identity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, nem com a modelagem de usuário. Além disso, descobrimos que as implementações do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Identity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que fizemos são bem genéricas, então podemos usar com o nosso tipo de usuário, no caso,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UsuarioAplicacao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5197CBF4" w14:textId="77777777" w:rsidR="00E933B0" w:rsidRPr="00E933B0" w:rsidRDefault="00E933B0" w:rsidP="00E933B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No entanto, estamos acoplando nossa aplicação com 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Entity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Framework, porque estamos criando nosso contexto (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IdentityDbContext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 lidando com </w:t>
      </w:r>
      <w:proofErr w:type="spellStart"/>
      <w:r w:rsidRPr="00E933B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SaveChanges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, propriedade desse banco de dados, e não está legal. Lembra que a intenção de utilizar o </w:t>
      </w:r>
      <w:proofErr w:type="spellStart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Identity</w:t>
      </w:r>
      <w:proofErr w:type="spellEnd"/>
      <w:r w:rsidRPr="00E933B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era descomplicar? Adiante, exploraremos formas de melhorar esse código.</w:t>
      </w:r>
    </w:p>
    <w:p w14:paraId="29DF5EE0" w14:textId="77777777" w:rsidR="00E933B0" w:rsidRPr="00E933B0" w:rsidRDefault="00E933B0" w:rsidP="00E933B0"/>
    <w:p w14:paraId="247DBF89" w14:textId="0729ACEF" w:rsidR="00E933B0" w:rsidRDefault="00E933B0" w:rsidP="00E933B0"/>
    <w:p w14:paraId="694061E8" w14:textId="77777777" w:rsidR="00E933B0" w:rsidRPr="00A3585C" w:rsidRDefault="00E933B0" w:rsidP="00E933B0">
      <w:pPr>
        <w:pStyle w:val="Ttulo4"/>
        <w:shd w:val="clear" w:color="auto" w:fill="FAFCFF"/>
        <w:spacing w:before="0"/>
        <w:rPr>
          <w:rFonts w:ascii="Times New Roman" w:eastAsia="Times New Roman" w:hAnsi="Times New Roman" w:cs="Times New Roman"/>
          <w:sz w:val="27"/>
          <w:szCs w:val="27"/>
        </w:rPr>
      </w:pPr>
      <w:r w:rsidRPr="00A3585C">
        <w:rPr>
          <w:rFonts w:ascii="Times New Roman" w:eastAsia="Times New Roman" w:hAnsi="Times New Roman" w:cs="Times New Roman"/>
          <w:sz w:val="27"/>
          <w:szCs w:val="27"/>
        </w:rPr>
        <w:t>xxxxxxxx</w:t>
      </w:r>
    </w:p>
    <w:p w14:paraId="64DC0F35" w14:textId="77777777" w:rsidR="00E933B0" w:rsidRPr="00E933B0" w:rsidRDefault="00E933B0" w:rsidP="00E933B0"/>
    <w:p w14:paraId="7E3F3BC9" w14:textId="39C92909" w:rsidR="004C4B29" w:rsidRDefault="00847645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847645">
        <w:rPr>
          <w:rFonts w:ascii="Times New Roman" w:eastAsia="Times New Roman" w:hAnsi="Times New Roman" w:cs="Times New Roman"/>
          <w:color w:val="3D464D"/>
          <w:sz w:val="27"/>
          <w:szCs w:val="27"/>
        </w:rPr>
        <w:lastRenderedPageBreak/>
        <w:t>Aula 0</w:t>
      </w:r>
      <w:r w:rsidR="00D8641C">
        <w:rPr>
          <w:rFonts w:ascii="Times New Roman" w:eastAsia="Times New Roman" w:hAnsi="Times New Roman" w:cs="Times New Roman"/>
          <w:color w:val="3D464D"/>
          <w:sz w:val="27"/>
          <w:szCs w:val="27"/>
        </w:rPr>
        <w:t>3</w:t>
      </w:r>
      <w:r w:rsidRPr="00847645">
        <w:rPr>
          <w:rFonts w:ascii="Times New Roman" w:eastAsia="Times New Roman" w:hAnsi="Times New Roman" w:cs="Times New Roman"/>
          <w:color w:val="3D464D"/>
          <w:sz w:val="27"/>
          <w:szCs w:val="27"/>
        </w:rPr>
        <w:t xml:space="preserve">: </w:t>
      </w:r>
      <w:r w:rsidR="00A92BCD" w:rsidRPr="00A92BCD">
        <w:rPr>
          <w:rFonts w:ascii="Open Sans" w:hAnsi="Open Sans" w:cs="Open Sans"/>
          <w:color w:val="00C86F"/>
          <w:sz w:val="26"/>
          <w:szCs w:val="26"/>
        </w:rPr>
        <w:t>Owin</w:t>
      </w:r>
    </w:p>
    <w:p w14:paraId="5AE576C5" w14:textId="034CA3FF" w:rsidR="004C4B29" w:rsidRDefault="00847645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847645">
        <w:rPr>
          <w:rFonts w:ascii="Times New Roman" w:eastAsia="Times New Roman" w:hAnsi="Times New Roman" w:cs="Times New Roman"/>
          <w:color w:val="3D464D"/>
          <w:sz w:val="27"/>
          <w:szCs w:val="27"/>
        </w:rPr>
        <w:t>Aula 0</w:t>
      </w:r>
      <w:r w:rsidR="00D8641C">
        <w:rPr>
          <w:rFonts w:ascii="Times New Roman" w:eastAsia="Times New Roman" w:hAnsi="Times New Roman" w:cs="Times New Roman"/>
          <w:color w:val="3D464D"/>
          <w:sz w:val="27"/>
          <w:szCs w:val="27"/>
        </w:rPr>
        <w:t>4</w:t>
      </w:r>
      <w:r w:rsidRPr="00847645">
        <w:rPr>
          <w:rFonts w:ascii="Times New Roman" w:eastAsia="Times New Roman" w:hAnsi="Times New Roman" w:cs="Times New Roman"/>
          <w:color w:val="3D464D"/>
          <w:sz w:val="27"/>
          <w:szCs w:val="27"/>
        </w:rPr>
        <w:t xml:space="preserve">: </w:t>
      </w:r>
      <w:r w:rsidR="00A92BCD" w:rsidRPr="00A92BCD">
        <w:rPr>
          <w:rFonts w:ascii="Open Sans" w:hAnsi="Open Sans" w:cs="Open Sans"/>
          <w:color w:val="00C86F"/>
          <w:sz w:val="26"/>
          <w:szCs w:val="26"/>
        </w:rPr>
        <w:t>Validações de usuário</w:t>
      </w:r>
    </w:p>
    <w:p w14:paraId="300A3B02" w14:textId="526AB73F" w:rsidR="004C4B29" w:rsidRDefault="00847645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847645">
        <w:rPr>
          <w:rFonts w:ascii="Times New Roman" w:eastAsia="Times New Roman" w:hAnsi="Times New Roman" w:cs="Times New Roman"/>
          <w:color w:val="3D464D"/>
          <w:sz w:val="27"/>
          <w:szCs w:val="27"/>
        </w:rPr>
        <w:t>Aula 0</w:t>
      </w:r>
      <w:r w:rsidR="00D8641C">
        <w:rPr>
          <w:rFonts w:ascii="Times New Roman" w:eastAsia="Times New Roman" w:hAnsi="Times New Roman" w:cs="Times New Roman"/>
          <w:color w:val="3D464D"/>
          <w:sz w:val="27"/>
          <w:szCs w:val="27"/>
        </w:rPr>
        <w:t>5</w:t>
      </w:r>
      <w:r w:rsidRPr="00847645">
        <w:rPr>
          <w:rFonts w:ascii="Times New Roman" w:eastAsia="Times New Roman" w:hAnsi="Times New Roman" w:cs="Times New Roman"/>
          <w:color w:val="3D464D"/>
          <w:sz w:val="27"/>
          <w:szCs w:val="27"/>
        </w:rPr>
        <w:t xml:space="preserve">: </w:t>
      </w:r>
      <w:r w:rsidR="00A92BCD" w:rsidRPr="00A92BCD">
        <w:rPr>
          <w:rFonts w:ascii="Open Sans" w:hAnsi="Open Sans" w:cs="Open Sans"/>
          <w:color w:val="00C86F"/>
          <w:sz w:val="26"/>
          <w:szCs w:val="26"/>
        </w:rPr>
        <w:t>Serviços de email</w:t>
      </w:r>
    </w:p>
    <w:p w14:paraId="73D6D147" w14:textId="77777777" w:rsidR="004C4B29" w:rsidRPr="004C4B29" w:rsidRDefault="004C4B29" w:rsidP="004C4B29"/>
    <w:p w14:paraId="13278276" w14:textId="77777777"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</w:p>
    <w:p w14:paraId="6DC4B178" w14:textId="77777777" w:rsidR="004C4B29" w:rsidRPr="004C4B29" w:rsidRDefault="004C4B29" w:rsidP="004C4B29"/>
    <w:p w14:paraId="2DD9492C" w14:textId="77777777" w:rsidR="004C4B29" w:rsidRPr="004C4B29" w:rsidRDefault="004C4B29" w:rsidP="004C4B29"/>
    <w:p w14:paraId="03D8EB23" w14:textId="77777777" w:rsidR="00847645" w:rsidRPr="00847645" w:rsidRDefault="00847645" w:rsidP="00847645">
      <w:pPr>
        <w:pStyle w:val="Ttulo1"/>
        <w:ind w:left="720"/>
        <w:rPr>
          <w:rFonts w:ascii="Times New Roman" w:eastAsia="Times New Roman" w:hAnsi="Times New Roman" w:cs="Times New Roman"/>
          <w:caps w:val="0"/>
          <w:color w:val="3D464D"/>
          <w:sz w:val="27"/>
          <w:szCs w:val="27"/>
        </w:rPr>
      </w:pPr>
    </w:p>
    <w:p w14:paraId="33C16280" w14:textId="77777777" w:rsidR="001A70F2" w:rsidRPr="00CC3CF2" w:rsidRDefault="001A70F2" w:rsidP="00706D60">
      <w:pPr>
        <w:rPr>
          <w:noProof/>
          <w:lang w:val="pt-BR"/>
        </w:rPr>
      </w:pPr>
    </w:p>
    <w:p w14:paraId="1CEC989A" w14:textId="77777777" w:rsidR="00C85251" w:rsidRDefault="004A62FD" w:rsidP="00706D60">
      <w:pPr>
        <w:pStyle w:val="Ttulo1"/>
        <w:rPr>
          <w:noProof/>
          <w:lang w:val="pt-BR"/>
        </w:rPr>
      </w:pPr>
      <w:bookmarkStart w:id="5" w:name="_Toc63414118"/>
      <w:r>
        <w:rPr>
          <w:noProof/>
          <w:lang w:val="pt-BR"/>
        </w:rPr>
        <w:t>Principais comandos</w:t>
      </w:r>
      <w:bookmarkEnd w:id="5"/>
    </w:p>
    <w:p w14:paraId="3BA70617" w14:textId="77777777" w:rsidR="00802E92" w:rsidRPr="00802E92" w:rsidRDefault="00802E92" w:rsidP="00802E92">
      <w:pPr>
        <w:rPr>
          <w:lang w:val="pt-BR"/>
        </w:rPr>
      </w:pPr>
    </w:p>
    <w:p w14:paraId="11A17866" w14:textId="77777777" w:rsidR="000751DC" w:rsidRDefault="000751DC" w:rsidP="000751DC">
      <w:pPr>
        <w:rPr>
          <w:lang w:val="pt-BR"/>
        </w:rPr>
      </w:pPr>
    </w:p>
    <w:p w14:paraId="7A94A4F0" w14:textId="77777777" w:rsidR="000751DC" w:rsidRDefault="000751DC" w:rsidP="000751DC">
      <w:pPr>
        <w:rPr>
          <w:lang w:val="pt-BR"/>
        </w:rPr>
      </w:pPr>
    </w:p>
    <w:tbl>
      <w:tblPr>
        <w:tblStyle w:val="Tabelacomgrade"/>
        <w:tblW w:w="9390" w:type="dxa"/>
        <w:tblLook w:val="04A0" w:firstRow="1" w:lastRow="0" w:firstColumn="1" w:lastColumn="0" w:noHBand="0" w:noVBand="1"/>
      </w:tblPr>
      <w:tblGrid>
        <w:gridCol w:w="3952"/>
        <w:gridCol w:w="5438"/>
      </w:tblGrid>
      <w:tr w:rsidR="000751DC" w14:paraId="6D81DE88" w14:textId="77777777" w:rsidTr="009701C5">
        <w:trPr>
          <w:trHeight w:val="462"/>
        </w:trPr>
        <w:tc>
          <w:tcPr>
            <w:tcW w:w="3952" w:type="dxa"/>
          </w:tcPr>
          <w:p w14:paraId="33887AC2" w14:textId="77777777" w:rsidR="000751DC" w:rsidRPr="009A45F8" w:rsidRDefault="000751DC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14:paraId="15DA29CA" w14:textId="77777777" w:rsidR="000751DC" w:rsidRPr="00E107A8" w:rsidRDefault="000751DC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14:paraId="39102298" w14:textId="77777777" w:rsidTr="000751DC">
        <w:trPr>
          <w:trHeight w:val="462"/>
        </w:trPr>
        <w:tc>
          <w:tcPr>
            <w:tcW w:w="3952" w:type="dxa"/>
          </w:tcPr>
          <w:p w14:paraId="2A42F16E" w14:textId="77777777" w:rsidR="000751DC" w:rsidRPr="009A45F8" w:rsidRDefault="000751DC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14:paraId="6534E3B2" w14:textId="77777777"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01F5F" w14:paraId="4F6C0B7D" w14:textId="77777777" w:rsidTr="000751DC">
        <w:trPr>
          <w:trHeight w:val="462"/>
        </w:trPr>
        <w:tc>
          <w:tcPr>
            <w:tcW w:w="3952" w:type="dxa"/>
          </w:tcPr>
          <w:p w14:paraId="3B0BEF85" w14:textId="77777777" w:rsidR="00001F5F" w:rsidRPr="009A45F8" w:rsidRDefault="00001F5F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14:paraId="53F09409" w14:textId="77777777" w:rsidR="00001F5F" w:rsidRPr="000533CE" w:rsidRDefault="00001F5F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870445" w14:paraId="39802660" w14:textId="77777777" w:rsidTr="000751DC">
        <w:trPr>
          <w:trHeight w:val="462"/>
        </w:trPr>
        <w:tc>
          <w:tcPr>
            <w:tcW w:w="3952" w:type="dxa"/>
          </w:tcPr>
          <w:p w14:paraId="7F019BAA" w14:textId="77777777"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14:paraId="7BBDC01E" w14:textId="77777777" w:rsidR="00870445" w:rsidRPr="00E779E1" w:rsidRDefault="00870445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870445" w14:paraId="0F4FCE17" w14:textId="77777777" w:rsidTr="000751DC">
        <w:trPr>
          <w:trHeight w:val="462"/>
        </w:trPr>
        <w:tc>
          <w:tcPr>
            <w:tcW w:w="3952" w:type="dxa"/>
          </w:tcPr>
          <w:p w14:paraId="044D04E0" w14:textId="77777777"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14:paraId="19C0AA3E" w14:textId="77777777" w:rsidR="00870445" w:rsidRPr="00F06446" w:rsidRDefault="00870445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14:paraId="1CC6E1B9" w14:textId="77777777" w:rsidTr="000751DC">
        <w:trPr>
          <w:trHeight w:val="462"/>
        </w:trPr>
        <w:tc>
          <w:tcPr>
            <w:tcW w:w="3952" w:type="dxa"/>
          </w:tcPr>
          <w:p w14:paraId="03A1F95D" w14:textId="77777777"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14:paraId="77E81051" w14:textId="77777777" w:rsidR="00870445" w:rsidRDefault="00870445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14:paraId="19D9E549" w14:textId="77777777" w:rsidTr="000751DC">
        <w:trPr>
          <w:trHeight w:val="462"/>
        </w:trPr>
        <w:tc>
          <w:tcPr>
            <w:tcW w:w="3952" w:type="dxa"/>
          </w:tcPr>
          <w:p w14:paraId="14CE3812" w14:textId="77777777"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14:paraId="4649D76A" w14:textId="77777777" w:rsidR="00870445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14:paraId="17793E0E" w14:textId="77777777" w:rsidTr="000751DC">
        <w:trPr>
          <w:trHeight w:val="462"/>
        </w:trPr>
        <w:tc>
          <w:tcPr>
            <w:tcW w:w="3952" w:type="dxa"/>
          </w:tcPr>
          <w:p w14:paraId="573DEAF3" w14:textId="77777777"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14:paraId="7D6B466A" w14:textId="77777777" w:rsidR="00870445" w:rsidRPr="00F06446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14:paraId="47EED072" w14:textId="77777777" w:rsidTr="000751DC">
        <w:trPr>
          <w:trHeight w:val="462"/>
        </w:trPr>
        <w:tc>
          <w:tcPr>
            <w:tcW w:w="3952" w:type="dxa"/>
          </w:tcPr>
          <w:p w14:paraId="214E6825" w14:textId="77777777" w:rsidR="00870445" w:rsidRPr="009A45F8" w:rsidRDefault="00870445" w:rsidP="009A45F8">
            <w:pPr>
              <w:autoSpaceDE w:val="0"/>
              <w:autoSpaceDN w:val="0"/>
              <w:adjustRightInd w:val="0"/>
              <w:jc w:val="center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14:paraId="57FE0ABD" w14:textId="77777777" w:rsidR="00870445" w:rsidRPr="00F06446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C63405" w14:paraId="586B695F" w14:textId="77777777" w:rsidTr="000751DC">
        <w:trPr>
          <w:trHeight w:val="462"/>
        </w:trPr>
        <w:tc>
          <w:tcPr>
            <w:tcW w:w="3952" w:type="dxa"/>
          </w:tcPr>
          <w:p w14:paraId="2FBF92D0" w14:textId="77777777" w:rsidR="00C63405" w:rsidRPr="009A45F8" w:rsidRDefault="00C6340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14:paraId="636FF087" w14:textId="77777777" w:rsidR="00C63405" w:rsidRPr="000533CE" w:rsidRDefault="00C63405" w:rsidP="00001F5F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14:paraId="0288B6C4" w14:textId="77777777" w:rsidTr="000751DC">
        <w:trPr>
          <w:trHeight w:val="462"/>
        </w:trPr>
        <w:tc>
          <w:tcPr>
            <w:tcW w:w="3952" w:type="dxa"/>
          </w:tcPr>
          <w:p w14:paraId="2BB644CB" w14:textId="77777777" w:rsidR="000751DC" w:rsidRPr="000533CE" w:rsidRDefault="000751DC" w:rsidP="000533CE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bCs/>
                <w:color w:val="3D464D"/>
                <w:sz w:val="27"/>
                <w:szCs w:val="27"/>
                <w:lang w:val="pt-BR" w:eastAsia="pt-BR"/>
              </w:rPr>
            </w:pPr>
          </w:p>
        </w:tc>
        <w:tc>
          <w:tcPr>
            <w:tcW w:w="5438" w:type="dxa"/>
          </w:tcPr>
          <w:p w14:paraId="0A79ED13" w14:textId="77777777"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14:paraId="7C280489" w14:textId="77777777" w:rsidTr="000751DC">
        <w:trPr>
          <w:trHeight w:val="436"/>
        </w:trPr>
        <w:tc>
          <w:tcPr>
            <w:tcW w:w="3952" w:type="dxa"/>
          </w:tcPr>
          <w:p w14:paraId="51D82DE8" w14:textId="77777777" w:rsidR="000751DC" w:rsidRPr="000533CE" w:rsidRDefault="000751DC" w:rsidP="000533CE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bCs/>
                <w:color w:val="3D464D"/>
                <w:sz w:val="27"/>
                <w:szCs w:val="27"/>
                <w:lang w:val="pt-BR" w:eastAsia="pt-BR"/>
              </w:rPr>
            </w:pPr>
          </w:p>
        </w:tc>
        <w:tc>
          <w:tcPr>
            <w:tcW w:w="5438" w:type="dxa"/>
          </w:tcPr>
          <w:p w14:paraId="6D65F9AB" w14:textId="77777777" w:rsidR="000751DC" w:rsidRPr="009A45F8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14:paraId="168A9A91" w14:textId="77777777" w:rsidTr="000751DC">
        <w:trPr>
          <w:trHeight w:val="462"/>
        </w:trPr>
        <w:tc>
          <w:tcPr>
            <w:tcW w:w="3952" w:type="dxa"/>
          </w:tcPr>
          <w:p w14:paraId="2642FFDF" w14:textId="77777777"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14:paraId="735ECA7A" w14:textId="77777777"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01F5F" w14:paraId="0E9B58D0" w14:textId="77777777" w:rsidTr="000751DC">
        <w:trPr>
          <w:trHeight w:val="462"/>
        </w:trPr>
        <w:tc>
          <w:tcPr>
            <w:tcW w:w="3952" w:type="dxa"/>
          </w:tcPr>
          <w:p w14:paraId="5E58640C" w14:textId="77777777" w:rsidR="00001F5F" w:rsidRDefault="00001F5F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14:paraId="0003031E" w14:textId="77777777" w:rsidR="00001F5F" w:rsidRPr="00097A31" w:rsidRDefault="00001F5F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001F5F" w14:paraId="14238C6D" w14:textId="77777777" w:rsidTr="000751DC">
        <w:trPr>
          <w:trHeight w:val="462"/>
        </w:trPr>
        <w:tc>
          <w:tcPr>
            <w:tcW w:w="3952" w:type="dxa"/>
          </w:tcPr>
          <w:p w14:paraId="78AADEE7" w14:textId="77777777" w:rsidR="00001F5F" w:rsidRPr="00001F5F" w:rsidRDefault="00001F5F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4E364C8D" w14:textId="77777777" w:rsidR="00001F5F" w:rsidRDefault="00001F5F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0751DC" w14:paraId="76BF321E" w14:textId="77777777" w:rsidTr="000751DC">
        <w:trPr>
          <w:trHeight w:val="436"/>
        </w:trPr>
        <w:tc>
          <w:tcPr>
            <w:tcW w:w="3952" w:type="dxa"/>
          </w:tcPr>
          <w:p w14:paraId="32CEE4DA" w14:textId="77777777"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14:paraId="462E3BF6" w14:textId="77777777"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14:paraId="03DA12C0" w14:textId="77777777" w:rsidTr="000751DC">
        <w:trPr>
          <w:trHeight w:val="462"/>
        </w:trPr>
        <w:tc>
          <w:tcPr>
            <w:tcW w:w="3952" w:type="dxa"/>
          </w:tcPr>
          <w:p w14:paraId="1FF29C5D" w14:textId="77777777"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14:paraId="3965722E" w14:textId="77777777"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14:paraId="2196035A" w14:textId="77777777" w:rsidTr="000751DC">
        <w:trPr>
          <w:trHeight w:val="436"/>
        </w:trPr>
        <w:tc>
          <w:tcPr>
            <w:tcW w:w="3952" w:type="dxa"/>
          </w:tcPr>
          <w:p w14:paraId="600E0087" w14:textId="77777777" w:rsidR="000751DC" w:rsidRPr="00097A31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14371E67" w14:textId="77777777" w:rsidR="000751DC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F4300D" w14:paraId="51BE2111" w14:textId="77777777" w:rsidTr="000751DC">
        <w:trPr>
          <w:trHeight w:val="436"/>
        </w:trPr>
        <w:tc>
          <w:tcPr>
            <w:tcW w:w="3952" w:type="dxa"/>
          </w:tcPr>
          <w:p w14:paraId="130B5470" w14:textId="77777777" w:rsidR="00F4300D" w:rsidRDefault="00F4300D" w:rsidP="0065745D">
            <w:pPr>
              <w:jc w:val="center"/>
              <w:rPr>
                <w:rFonts w:ascii="Courier New" w:hAnsi="Courier New" w:cs="Courier New"/>
                <w:color w:val="3D464D"/>
                <w:sz w:val="23"/>
                <w:szCs w:val="23"/>
                <w:shd w:val="clear" w:color="auto" w:fill="F0F3F5"/>
              </w:rPr>
            </w:pPr>
          </w:p>
        </w:tc>
        <w:tc>
          <w:tcPr>
            <w:tcW w:w="5438" w:type="dxa"/>
          </w:tcPr>
          <w:p w14:paraId="34B2FDC4" w14:textId="77777777" w:rsidR="00F4300D" w:rsidRDefault="00F4300D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14:paraId="61AD6B2D" w14:textId="77777777" w:rsidTr="000751DC">
        <w:trPr>
          <w:trHeight w:val="462"/>
        </w:trPr>
        <w:tc>
          <w:tcPr>
            <w:tcW w:w="3952" w:type="dxa"/>
          </w:tcPr>
          <w:p w14:paraId="0607735A" w14:textId="77777777" w:rsidR="000751DC" w:rsidRPr="00D04C1E" w:rsidRDefault="000751DC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66E105EE" w14:textId="77777777" w:rsidR="000751DC" w:rsidRPr="00D04C1E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14:paraId="56B68950" w14:textId="77777777" w:rsidTr="000751DC">
        <w:trPr>
          <w:trHeight w:val="462"/>
        </w:trPr>
        <w:tc>
          <w:tcPr>
            <w:tcW w:w="3952" w:type="dxa"/>
          </w:tcPr>
          <w:p w14:paraId="54F596E1" w14:textId="77777777" w:rsidR="000751DC" w:rsidRPr="00D04C1E" w:rsidRDefault="000751DC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6CAA2767" w14:textId="77777777" w:rsidR="000751DC" w:rsidRPr="00D04C1E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RPr="00B8057B" w14:paraId="1BBB19DE" w14:textId="77777777" w:rsidTr="000751DC">
        <w:trPr>
          <w:trHeight w:val="436"/>
        </w:trPr>
        <w:tc>
          <w:tcPr>
            <w:tcW w:w="3952" w:type="dxa"/>
          </w:tcPr>
          <w:p w14:paraId="33BE954F" w14:textId="77777777" w:rsidR="000751DC" w:rsidRPr="00B8057B" w:rsidRDefault="000751DC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en-US"/>
              </w:rPr>
            </w:pPr>
          </w:p>
        </w:tc>
        <w:tc>
          <w:tcPr>
            <w:tcW w:w="5438" w:type="dxa"/>
          </w:tcPr>
          <w:p w14:paraId="3172C9F9" w14:textId="77777777" w:rsidR="000751DC" w:rsidRPr="00B8057B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14:paraId="7A2AEE2A" w14:textId="77777777" w:rsidTr="000751DC">
        <w:trPr>
          <w:trHeight w:val="436"/>
        </w:trPr>
        <w:tc>
          <w:tcPr>
            <w:tcW w:w="3952" w:type="dxa"/>
          </w:tcPr>
          <w:p w14:paraId="73DC2D44" w14:textId="77777777" w:rsidR="00345820" w:rsidRPr="00B8057B" w:rsidRDefault="00345820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60C17ED0" w14:textId="77777777" w:rsidR="00345820" w:rsidRPr="00B8057B" w:rsidRDefault="00345820" w:rsidP="000751DC">
            <w:pPr>
              <w:rPr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14:paraId="1C27CA70" w14:textId="77777777" w:rsidTr="000751DC">
        <w:trPr>
          <w:trHeight w:val="436"/>
        </w:trPr>
        <w:tc>
          <w:tcPr>
            <w:tcW w:w="3952" w:type="dxa"/>
          </w:tcPr>
          <w:p w14:paraId="5BFFC415" w14:textId="77777777"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7E123929" w14:textId="77777777"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14:paraId="1F325F7E" w14:textId="77777777" w:rsidTr="009701C5">
        <w:trPr>
          <w:trHeight w:val="436"/>
        </w:trPr>
        <w:tc>
          <w:tcPr>
            <w:tcW w:w="3952" w:type="dxa"/>
          </w:tcPr>
          <w:p w14:paraId="3D8DFDEF" w14:textId="77777777"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0B538C19" w14:textId="77777777"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14:paraId="1CC44A39" w14:textId="77777777" w:rsidTr="009701C5">
        <w:trPr>
          <w:trHeight w:val="436"/>
        </w:trPr>
        <w:tc>
          <w:tcPr>
            <w:tcW w:w="3952" w:type="dxa"/>
          </w:tcPr>
          <w:p w14:paraId="6A863864" w14:textId="77777777"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3A2E4971" w14:textId="77777777"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14:paraId="042D871F" w14:textId="77777777" w:rsidTr="009701C5">
        <w:trPr>
          <w:trHeight w:val="436"/>
        </w:trPr>
        <w:tc>
          <w:tcPr>
            <w:tcW w:w="3952" w:type="dxa"/>
          </w:tcPr>
          <w:p w14:paraId="31601BD7" w14:textId="77777777"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4F18C43F" w14:textId="77777777"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14:paraId="12C31BF2" w14:textId="77777777" w:rsidTr="009701C5">
        <w:trPr>
          <w:trHeight w:val="436"/>
        </w:trPr>
        <w:tc>
          <w:tcPr>
            <w:tcW w:w="3952" w:type="dxa"/>
          </w:tcPr>
          <w:p w14:paraId="61A568C2" w14:textId="77777777"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21B0B2AB" w14:textId="77777777"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14:paraId="72F199B5" w14:textId="77777777" w:rsidTr="009701C5">
        <w:trPr>
          <w:trHeight w:val="436"/>
        </w:trPr>
        <w:tc>
          <w:tcPr>
            <w:tcW w:w="3952" w:type="dxa"/>
          </w:tcPr>
          <w:p w14:paraId="6213D3E0" w14:textId="77777777"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2DB424B9" w14:textId="77777777"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14:paraId="533B1ABE" w14:textId="77777777" w:rsidTr="009701C5">
        <w:trPr>
          <w:trHeight w:val="436"/>
        </w:trPr>
        <w:tc>
          <w:tcPr>
            <w:tcW w:w="3952" w:type="dxa"/>
          </w:tcPr>
          <w:p w14:paraId="39A2A00D" w14:textId="77777777" w:rsidR="00345820" w:rsidRPr="00B8057B" w:rsidRDefault="00345820" w:rsidP="00345820">
            <w:pPr>
              <w:jc w:val="center"/>
              <w:rPr>
                <w:rStyle w:val="CdigoHTML"/>
                <w:color w:val="3D464D"/>
                <w:sz w:val="23"/>
                <w:szCs w:val="23"/>
                <w:shd w:val="clear" w:color="auto" w:fill="F0F3F5"/>
                <w:lang w:val="pt-BR"/>
              </w:rPr>
            </w:pPr>
          </w:p>
        </w:tc>
        <w:tc>
          <w:tcPr>
            <w:tcW w:w="5438" w:type="dxa"/>
          </w:tcPr>
          <w:p w14:paraId="2EE2F0C2" w14:textId="77777777"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14:paraId="01F47CEE" w14:textId="77777777" w:rsidTr="009701C5">
        <w:trPr>
          <w:trHeight w:val="436"/>
        </w:trPr>
        <w:tc>
          <w:tcPr>
            <w:tcW w:w="3952" w:type="dxa"/>
          </w:tcPr>
          <w:p w14:paraId="1D7DC3D1" w14:textId="77777777"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7CCDE5C4" w14:textId="77777777"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14:paraId="6B4259CE" w14:textId="77777777" w:rsidTr="009701C5">
        <w:trPr>
          <w:trHeight w:val="436"/>
        </w:trPr>
        <w:tc>
          <w:tcPr>
            <w:tcW w:w="3952" w:type="dxa"/>
          </w:tcPr>
          <w:p w14:paraId="1B695928" w14:textId="77777777"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338E0AD5" w14:textId="77777777"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</w:tbl>
    <w:p w14:paraId="6B7C182A" w14:textId="77777777" w:rsidR="001A70F2" w:rsidRPr="00B8057B" w:rsidRDefault="001A70F2" w:rsidP="00706D60">
      <w:pPr>
        <w:rPr>
          <w:noProof/>
          <w:lang w:val="pt-BR"/>
        </w:rPr>
      </w:pPr>
    </w:p>
    <w:p w14:paraId="12B7E57E" w14:textId="77777777" w:rsidR="007773D7" w:rsidRDefault="00524565" w:rsidP="00524565">
      <w:pPr>
        <w:pStyle w:val="Ttulo1"/>
        <w:rPr>
          <w:noProof/>
          <w:lang w:val="en-US"/>
        </w:rPr>
      </w:pPr>
      <w:bookmarkStart w:id="6" w:name="_Toc63414119"/>
      <w:r w:rsidRPr="00524565">
        <w:rPr>
          <w:noProof/>
          <w:lang w:val="en-US"/>
        </w:rPr>
        <w:t>Conflitos</w:t>
      </w:r>
      <w:bookmarkEnd w:id="6"/>
    </w:p>
    <w:p w14:paraId="33EBCB58" w14:textId="77777777" w:rsidR="00FD38ED" w:rsidRDefault="00FD38ED" w:rsidP="00FD38ED">
      <w:pPr>
        <w:rPr>
          <w:lang w:val="en-US"/>
        </w:rPr>
      </w:pPr>
    </w:p>
    <w:bookmarkStart w:id="7" w:name="_Toc63414120"/>
    <w:p w14:paraId="77E4CE20" w14:textId="77777777" w:rsidR="006512AE" w:rsidRDefault="00A3585C" w:rsidP="00706D60">
      <w:pPr>
        <w:pStyle w:val="Ttulo1"/>
        <w:rPr>
          <w:noProof/>
          <w:lang w:val="pt-BR"/>
        </w:rPr>
      </w:pPr>
      <w:sdt>
        <w:sdtPr>
          <w:rPr>
            <w:noProof/>
            <w:lang w:val="pt-BR"/>
          </w:rPr>
          <w:id w:val="-1869754164"/>
          <w:placeholder>
            <w:docPart w:val="566F0102033242CD819BB2A36D54CD7F"/>
          </w:placeholder>
          <w:temporary/>
          <w:showingPlcHdr/>
          <w15:appearance w15:val="hidden"/>
        </w:sdtPr>
        <w:sdtContent>
          <w:r w:rsidR="00706D60" w:rsidRPr="00CC3CF2">
            <w:rPr>
              <w:noProof/>
              <w:lang w:val="pt-BR" w:bidi="pt-BR"/>
            </w:rPr>
            <w:t>Conclusão</w:t>
          </w:r>
        </w:sdtContent>
      </w:sdt>
      <w:bookmarkEnd w:id="7"/>
    </w:p>
    <w:p w14:paraId="1FC495B1" w14:textId="77777777" w:rsidR="00802E92" w:rsidRPr="00802E92" w:rsidRDefault="00802E92" w:rsidP="00802E92">
      <w:pPr>
        <w:rPr>
          <w:lang w:val="pt-BR"/>
        </w:rPr>
      </w:pPr>
    </w:p>
    <w:p w14:paraId="53AF68B6" w14:textId="77777777" w:rsidR="00576B76" w:rsidRPr="00CC3CF2" w:rsidRDefault="00576B76" w:rsidP="00706D60">
      <w:pPr>
        <w:rPr>
          <w:noProof/>
          <w:lang w:val="pt-BR"/>
        </w:rPr>
      </w:pPr>
    </w:p>
    <w:sectPr w:rsidR="00576B76" w:rsidRPr="00CC3CF2" w:rsidSect="00E65EE1">
      <w:footerReference w:type="default" r:id="rId41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2579D6" w14:textId="77777777" w:rsidR="00247E04" w:rsidRDefault="00247E04" w:rsidP="00706D60">
      <w:r>
        <w:separator/>
      </w:r>
    </w:p>
  </w:endnote>
  <w:endnote w:type="continuationSeparator" w:id="0">
    <w:p w14:paraId="14707649" w14:textId="77777777" w:rsidR="00247E04" w:rsidRDefault="00247E04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/>
        <w:lang w:val="pt-BR"/>
      </w:rPr>
      <w:id w:val="-3443680"/>
      <w:docPartObj>
        <w:docPartGallery w:val="Page Numbers (Bottom of Page)"/>
        <w:docPartUnique/>
      </w:docPartObj>
    </w:sdtPr>
    <w:sdtContent>
      <w:p w14:paraId="666BA1A0" w14:textId="77777777" w:rsidR="00A3585C" w:rsidRPr="00AB1A73" w:rsidRDefault="00A3585C" w:rsidP="00706D60">
        <w:pPr>
          <w:pStyle w:val="Rodap"/>
          <w:rPr>
            <w:noProof/>
            <w:lang w:val="pt-BR"/>
          </w:rPr>
        </w:pPr>
        <w:r w:rsidRPr="00AB1A73">
          <w:rPr>
            <w:noProof/>
            <w:lang w:val="pt-BR" w:bidi="pt-BR"/>
          </w:rPr>
          <w:fldChar w:fldCharType="begin"/>
        </w:r>
        <w:r w:rsidRPr="00AB1A73">
          <w:rPr>
            <w:noProof/>
            <w:lang w:val="pt-BR" w:bidi="pt-BR"/>
          </w:rPr>
          <w:instrText xml:space="preserve"> PAGE   \* MERGEFORMAT </w:instrText>
        </w:r>
        <w:r w:rsidRPr="00AB1A73">
          <w:rPr>
            <w:noProof/>
            <w:lang w:val="pt-BR" w:bidi="pt-BR"/>
          </w:rPr>
          <w:fldChar w:fldCharType="separate"/>
        </w:r>
        <w:r w:rsidRPr="00AB1A73">
          <w:rPr>
            <w:noProof/>
            <w:lang w:val="pt-BR" w:bidi="pt-BR"/>
          </w:rPr>
          <w:t>7</w:t>
        </w:r>
        <w:r w:rsidRPr="00AB1A73">
          <w:rPr>
            <w:noProof/>
            <w:lang w:val="pt-BR" w:bidi="pt-BR"/>
          </w:rPr>
          <w:fldChar w:fldCharType="end"/>
        </w:r>
      </w:p>
    </w:sdtContent>
  </w:sdt>
  <w:p w14:paraId="4A24772D" w14:textId="77777777" w:rsidR="00A3585C" w:rsidRPr="00AB1A73" w:rsidRDefault="00A3585C" w:rsidP="00706D60">
    <w:pPr>
      <w:pStyle w:val="Rodap"/>
      <w:rPr>
        <w:noProof/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32CE91" w14:textId="77777777" w:rsidR="00247E04" w:rsidRDefault="00247E04" w:rsidP="00706D60">
      <w:r>
        <w:separator/>
      </w:r>
    </w:p>
  </w:footnote>
  <w:footnote w:type="continuationSeparator" w:id="0">
    <w:p w14:paraId="479FBE49" w14:textId="77777777" w:rsidR="00247E04" w:rsidRDefault="00247E04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8A2C49C4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176248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BD24CF8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E88C4E4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104574E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188100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954D24E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240EA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526CC72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5CC83A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0C2899"/>
    <w:multiLevelType w:val="multilevel"/>
    <w:tmpl w:val="700E4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87061F3"/>
    <w:multiLevelType w:val="multilevel"/>
    <w:tmpl w:val="F288D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25D3E95"/>
    <w:multiLevelType w:val="multilevel"/>
    <w:tmpl w:val="363AE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D57FC9"/>
    <w:multiLevelType w:val="multilevel"/>
    <w:tmpl w:val="210AF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C138A3"/>
    <w:multiLevelType w:val="multilevel"/>
    <w:tmpl w:val="12025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F6778F"/>
    <w:multiLevelType w:val="multilevel"/>
    <w:tmpl w:val="FAA2C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943230"/>
    <w:multiLevelType w:val="multilevel"/>
    <w:tmpl w:val="101C5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0E7D15"/>
    <w:multiLevelType w:val="multilevel"/>
    <w:tmpl w:val="B7C82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A482DD7"/>
    <w:multiLevelType w:val="multilevel"/>
    <w:tmpl w:val="8D4E8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D53876"/>
    <w:multiLevelType w:val="multilevel"/>
    <w:tmpl w:val="747AC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AE6030"/>
    <w:multiLevelType w:val="multilevel"/>
    <w:tmpl w:val="A888D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69281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9431813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F3E1BF4"/>
    <w:multiLevelType w:val="multilevel"/>
    <w:tmpl w:val="2B0E3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2241FA"/>
    <w:multiLevelType w:val="multilevel"/>
    <w:tmpl w:val="9F30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5E79A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21"/>
  </w:num>
  <w:num w:numId="3">
    <w:abstractNumId w:val="25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22"/>
  </w:num>
  <w:num w:numId="14">
    <w:abstractNumId w:val="20"/>
  </w:num>
  <w:num w:numId="15">
    <w:abstractNumId w:val="14"/>
  </w:num>
  <w:num w:numId="16">
    <w:abstractNumId w:val="18"/>
  </w:num>
  <w:num w:numId="17">
    <w:abstractNumId w:val="16"/>
  </w:num>
  <w:num w:numId="18">
    <w:abstractNumId w:val="11"/>
  </w:num>
  <w:num w:numId="19">
    <w:abstractNumId w:val="17"/>
  </w:num>
  <w:num w:numId="20">
    <w:abstractNumId w:val="15"/>
  </w:num>
  <w:num w:numId="21">
    <w:abstractNumId w:val="13"/>
  </w:num>
  <w:num w:numId="22">
    <w:abstractNumId w:val="23"/>
  </w:num>
  <w:num w:numId="23">
    <w:abstractNumId w:val="19"/>
  </w:num>
  <w:num w:numId="24">
    <w:abstractNumId w:val="12"/>
  </w:num>
  <w:num w:numId="25">
    <w:abstractNumId w:val="24"/>
  </w:num>
  <w:num w:numId="26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D43"/>
    <w:rsid w:val="00001F5F"/>
    <w:rsid w:val="00020CB4"/>
    <w:rsid w:val="00020E90"/>
    <w:rsid w:val="00020FC9"/>
    <w:rsid w:val="0003123A"/>
    <w:rsid w:val="000326C3"/>
    <w:rsid w:val="000411DF"/>
    <w:rsid w:val="000533CE"/>
    <w:rsid w:val="000751DC"/>
    <w:rsid w:val="0008174B"/>
    <w:rsid w:val="00097A31"/>
    <w:rsid w:val="000A0488"/>
    <w:rsid w:val="000A20BE"/>
    <w:rsid w:val="000B595D"/>
    <w:rsid w:val="000B5E2F"/>
    <w:rsid w:val="000C136B"/>
    <w:rsid w:val="000C5F7C"/>
    <w:rsid w:val="000F0543"/>
    <w:rsid w:val="000F0723"/>
    <w:rsid w:val="00104BE9"/>
    <w:rsid w:val="0011592F"/>
    <w:rsid w:val="00136DDD"/>
    <w:rsid w:val="001512D8"/>
    <w:rsid w:val="00161783"/>
    <w:rsid w:val="00165112"/>
    <w:rsid w:val="00184A40"/>
    <w:rsid w:val="00184A71"/>
    <w:rsid w:val="001A0417"/>
    <w:rsid w:val="001A70F2"/>
    <w:rsid w:val="001B7E78"/>
    <w:rsid w:val="001C09E9"/>
    <w:rsid w:val="001C1604"/>
    <w:rsid w:val="001F0628"/>
    <w:rsid w:val="00200413"/>
    <w:rsid w:val="0022046C"/>
    <w:rsid w:val="00234D65"/>
    <w:rsid w:val="002437EF"/>
    <w:rsid w:val="00247E04"/>
    <w:rsid w:val="002974C8"/>
    <w:rsid w:val="002A37FE"/>
    <w:rsid w:val="002B5D98"/>
    <w:rsid w:val="002C5772"/>
    <w:rsid w:val="002E4111"/>
    <w:rsid w:val="003161E7"/>
    <w:rsid w:val="00345820"/>
    <w:rsid w:val="003803AE"/>
    <w:rsid w:val="00392EF0"/>
    <w:rsid w:val="003A2DBB"/>
    <w:rsid w:val="003C4B97"/>
    <w:rsid w:val="003E1B6B"/>
    <w:rsid w:val="003F393E"/>
    <w:rsid w:val="004111CD"/>
    <w:rsid w:val="00416074"/>
    <w:rsid w:val="00444828"/>
    <w:rsid w:val="00484354"/>
    <w:rsid w:val="00497899"/>
    <w:rsid w:val="004A62FD"/>
    <w:rsid w:val="004C2599"/>
    <w:rsid w:val="004C4B29"/>
    <w:rsid w:val="004D2746"/>
    <w:rsid w:val="004F17E2"/>
    <w:rsid w:val="004F392D"/>
    <w:rsid w:val="00524565"/>
    <w:rsid w:val="00542F7A"/>
    <w:rsid w:val="0057483A"/>
    <w:rsid w:val="00576B76"/>
    <w:rsid w:val="00586D8C"/>
    <w:rsid w:val="00597A4D"/>
    <w:rsid w:val="005A160D"/>
    <w:rsid w:val="005A5F34"/>
    <w:rsid w:val="005B670B"/>
    <w:rsid w:val="005C2AD2"/>
    <w:rsid w:val="005C7C61"/>
    <w:rsid w:val="005D0EAF"/>
    <w:rsid w:val="005E0C23"/>
    <w:rsid w:val="005E3865"/>
    <w:rsid w:val="005E6931"/>
    <w:rsid w:val="005F7F4B"/>
    <w:rsid w:val="00622F23"/>
    <w:rsid w:val="006248F4"/>
    <w:rsid w:val="006437DD"/>
    <w:rsid w:val="0064737B"/>
    <w:rsid w:val="006512AE"/>
    <w:rsid w:val="0065745D"/>
    <w:rsid w:val="00670599"/>
    <w:rsid w:val="006778E3"/>
    <w:rsid w:val="006A73C6"/>
    <w:rsid w:val="006A77EB"/>
    <w:rsid w:val="006B496B"/>
    <w:rsid w:val="006B6867"/>
    <w:rsid w:val="006D3FD3"/>
    <w:rsid w:val="006F3933"/>
    <w:rsid w:val="00706D60"/>
    <w:rsid w:val="00710767"/>
    <w:rsid w:val="00726F8D"/>
    <w:rsid w:val="007320A6"/>
    <w:rsid w:val="0073372F"/>
    <w:rsid w:val="0075130A"/>
    <w:rsid w:val="007536A6"/>
    <w:rsid w:val="00755E30"/>
    <w:rsid w:val="00756D94"/>
    <w:rsid w:val="007773D7"/>
    <w:rsid w:val="00793499"/>
    <w:rsid w:val="007C2BF0"/>
    <w:rsid w:val="007E363C"/>
    <w:rsid w:val="00802E92"/>
    <w:rsid w:val="008327CF"/>
    <w:rsid w:val="00845518"/>
    <w:rsid w:val="00847645"/>
    <w:rsid w:val="00851720"/>
    <w:rsid w:val="00855A3C"/>
    <w:rsid w:val="00865C7A"/>
    <w:rsid w:val="00870445"/>
    <w:rsid w:val="0087369F"/>
    <w:rsid w:val="00873804"/>
    <w:rsid w:val="00875493"/>
    <w:rsid w:val="008A3FFD"/>
    <w:rsid w:val="008B678D"/>
    <w:rsid w:val="008C5CF9"/>
    <w:rsid w:val="008D5A54"/>
    <w:rsid w:val="008E4CD9"/>
    <w:rsid w:val="008E68A6"/>
    <w:rsid w:val="00902861"/>
    <w:rsid w:val="00947C38"/>
    <w:rsid w:val="00953919"/>
    <w:rsid w:val="00960183"/>
    <w:rsid w:val="0096777A"/>
    <w:rsid w:val="009701C5"/>
    <w:rsid w:val="0097024E"/>
    <w:rsid w:val="00974552"/>
    <w:rsid w:val="00997D88"/>
    <w:rsid w:val="009A45F8"/>
    <w:rsid w:val="009B24E6"/>
    <w:rsid w:val="009B658F"/>
    <w:rsid w:val="009C1247"/>
    <w:rsid w:val="009C36C5"/>
    <w:rsid w:val="009C6F0E"/>
    <w:rsid w:val="009D73CF"/>
    <w:rsid w:val="009E0D43"/>
    <w:rsid w:val="009E3A73"/>
    <w:rsid w:val="009E5166"/>
    <w:rsid w:val="00A3585C"/>
    <w:rsid w:val="00A518CA"/>
    <w:rsid w:val="00A5378C"/>
    <w:rsid w:val="00A867FD"/>
    <w:rsid w:val="00A92BCD"/>
    <w:rsid w:val="00AB1A73"/>
    <w:rsid w:val="00AB20C6"/>
    <w:rsid w:val="00AB2EEB"/>
    <w:rsid w:val="00AB747A"/>
    <w:rsid w:val="00AC572F"/>
    <w:rsid w:val="00B11E02"/>
    <w:rsid w:val="00B15208"/>
    <w:rsid w:val="00B24A61"/>
    <w:rsid w:val="00B53019"/>
    <w:rsid w:val="00B5598D"/>
    <w:rsid w:val="00B73C61"/>
    <w:rsid w:val="00B774E8"/>
    <w:rsid w:val="00B8057B"/>
    <w:rsid w:val="00B9702E"/>
    <w:rsid w:val="00BA172A"/>
    <w:rsid w:val="00BA4112"/>
    <w:rsid w:val="00BD080D"/>
    <w:rsid w:val="00BF14FE"/>
    <w:rsid w:val="00C4444E"/>
    <w:rsid w:val="00C47447"/>
    <w:rsid w:val="00C538B0"/>
    <w:rsid w:val="00C54CE9"/>
    <w:rsid w:val="00C617F9"/>
    <w:rsid w:val="00C63405"/>
    <w:rsid w:val="00C64007"/>
    <w:rsid w:val="00C66356"/>
    <w:rsid w:val="00C6701C"/>
    <w:rsid w:val="00C7287A"/>
    <w:rsid w:val="00C85251"/>
    <w:rsid w:val="00CA622A"/>
    <w:rsid w:val="00CA722F"/>
    <w:rsid w:val="00CC3CF2"/>
    <w:rsid w:val="00CC691B"/>
    <w:rsid w:val="00CF1A66"/>
    <w:rsid w:val="00D04C1E"/>
    <w:rsid w:val="00D07033"/>
    <w:rsid w:val="00D24809"/>
    <w:rsid w:val="00D24965"/>
    <w:rsid w:val="00D25B00"/>
    <w:rsid w:val="00D26120"/>
    <w:rsid w:val="00D56825"/>
    <w:rsid w:val="00D659A8"/>
    <w:rsid w:val="00D8641C"/>
    <w:rsid w:val="00D905F6"/>
    <w:rsid w:val="00D92464"/>
    <w:rsid w:val="00DA25BD"/>
    <w:rsid w:val="00DA6894"/>
    <w:rsid w:val="00DC487D"/>
    <w:rsid w:val="00DD7A95"/>
    <w:rsid w:val="00DF7F6F"/>
    <w:rsid w:val="00E107A8"/>
    <w:rsid w:val="00E11761"/>
    <w:rsid w:val="00E11A40"/>
    <w:rsid w:val="00E235E0"/>
    <w:rsid w:val="00E4321D"/>
    <w:rsid w:val="00E541C4"/>
    <w:rsid w:val="00E55C29"/>
    <w:rsid w:val="00E653C0"/>
    <w:rsid w:val="00E65EE1"/>
    <w:rsid w:val="00E71BA5"/>
    <w:rsid w:val="00E779E1"/>
    <w:rsid w:val="00E930ED"/>
    <w:rsid w:val="00E933B0"/>
    <w:rsid w:val="00E96192"/>
    <w:rsid w:val="00E96235"/>
    <w:rsid w:val="00EA4FC2"/>
    <w:rsid w:val="00EB08BF"/>
    <w:rsid w:val="00EB318B"/>
    <w:rsid w:val="00EB6FE3"/>
    <w:rsid w:val="00EC4394"/>
    <w:rsid w:val="00ED1A8B"/>
    <w:rsid w:val="00EE3C96"/>
    <w:rsid w:val="00EF3593"/>
    <w:rsid w:val="00F01492"/>
    <w:rsid w:val="00F06446"/>
    <w:rsid w:val="00F27563"/>
    <w:rsid w:val="00F421C1"/>
    <w:rsid w:val="00F4300D"/>
    <w:rsid w:val="00F43844"/>
    <w:rsid w:val="00F5245D"/>
    <w:rsid w:val="00F64689"/>
    <w:rsid w:val="00F8576E"/>
    <w:rsid w:val="00F92DA8"/>
    <w:rsid w:val="00F96C55"/>
    <w:rsid w:val="00FD38ED"/>
    <w:rsid w:val="00FD5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BF9FE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pt-PT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A73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AB1A73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qFormat/>
    <w:rsid w:val="00AB1A73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qFormat/>
    <w:rsid w:val="00AB1A73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qFormat/>
    <w:rsid w:val="00AB1A73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qFormat/>
    <w:rsid w:val="00AB1A73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AB1A73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AB1A73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AB1A73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AB1A73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B1A73"/>
    <w:rPr>
      <w:rFonts w:ascii="Calibri" w:hAnsi="Calibri" w:cs="Calibri"/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AB1A73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CabealhodoSumrio">
    <w:name w:val="TOC Heading"/>
    <w:basedOn w:val="Ttulo1"/>
    <w:next w:val="Normal"/>
    <w:uiPriority w:val="39"/>
    <w:unhideWhenUsed/>
    <w:qFormat/>
    <w:rsid w:val="00AB1A73"/>
    <w:pPr>
      <w:jc w:val="center"/>
      <w:outlineLvl w:val="9"/>
    </w:pPr>
  </w:style>
  <w:style w:type="paragraph" w:styleId="Sumrio1">
    <w:name w:val="toc 1"/>
    <w:basedOn w:val="Normal"/>
    <w:next w:val="Normal"/>
    <w:autoRedefine/>
    <w:uiPriority w:val="39"/>
    <w:rsid w:val="00AB1A73"/>
    <w:pPr>
      <w:spacing w:after="100"/>
    </w:pPr>
  </w:style>
  <w:style w:type="character" w:styleId="Hyperlink">
    <w:name w:val="Hyperlink"/>
    <w:basedOn w:val="Fontepargpadro"/>
    <w:uiPriority w:val="99"/>
    <w:unhideWhenUsed/>
    <w:rsid w:val="00AB1A73"/>
    <w:rPr>
      <w:rFonts w:ascii="Calibri" w:hAnsi="Calibri" w:cs="Calibri"/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B1A7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1A7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AB1A7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AB1A73"/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rsid w:val="00AB1A73"/>
    <w:pPr>
      <w:spacing w:after="100"/>
      <w:ind w:left="220"/>
    </w:pPr>
  </w:style>
  <w:style w:type="paragraph" w:styleId="PargrafodaLista">
    <w:name w:val="List Paragraph"/>
    <w:basedOn w:val="Normal"/>
    <w:uiPriority w:val="34"/>
    <w:semiHidden/>
    <w:qFormat/>
    <w:rsid w:val="00AB1A7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semiHidden/>
    <w:rsid w:val="00AB1A73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AB1A73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unhideWhenUsed/>
    <w:rsid w:val="00AB1A73"/>
    <w:pPr>
      <w:tabs>
        <w:tab w:val="center" w:pos="4680"/>
        <w:tab w:val="right" w:pos="9360"/>
      </w:tabs>
      <w:spacing w:after="0"/>
      <w:jc w:val="right"/>
    </w:pPr>
  </w:style>
  <w:style w:type="character" w:customStyle="1" w:styleId="RodapChar">
    <w:name w:val="Rodapé Char"/>
    <w:basedOn w:val="Fontepargpadro"/>
    <w:link w:val="Rodap"/>
    <w:uiPriority w:val="99"/>
    <w:rsid w:val="00AB1A73"/>
    <w:rPr>
      <w:rFonts w:ascii="Calibri" w:hAnsi="Calibri" w:cs="Calibri"/>
    </w:rPr>
  </w:style>
  <w:style w:type="paragraph" w:styleId="Commarcadores">
    <w:name w:val="List Bullet"/>
    <w:basedOn w:val="Normal"/>
    <w:uiPriority w:val="99"/>
    <w:rsid w:val="00AB1A73"/>
    <w:pPr>
      <w:numPr>
        <w:numId w:val="1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AB1A73"/>
    <w:pPr>
      <w:jc w:val="center"/>
    </w:pPr>
  </w:style>
  <w:style w:type="character" w:customStyle="1" w:styleId="SubttuloChar">
    <w:name w:val="Subtítulo Char"/>
    <w:basedOn w:val="Fontepargpadro"/>
    <w:link w:val="Subttulo"/>
    <w:uiPriority w:val="11"/>
    <w:rsid w:val="00AB1A73"/>
    <w:rPr>
      <w:rFonts w:ascii="Calibri" w:hAnsi="Calibri" w:cs="Calibri"/>
    </w:rPr>
  </w:style>
  <w:style w:type="paragraph" w:styleId="Ttulo">
    <w:name w:val="Title"/>
    <w:basedOn w:val="Normal"/>
    <w:next w:val="Normal"/>
    <w:link w:val="TtuloChar"/>
    <w:uiPriority w:val="10"/>
    <w:qFormat/>
    <w:rsid w:val="00AB1A73"/>
    <w:pPr>
      <w:spacing w:after="0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B1A73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styleId="Meno">
    <w:name w:val="Mention"/>
    <w:basedOn w:val="Fontepargpadro"/>
    <w:uiPriority w:val="99"/>
    <w:semiHidden/>
    <w:unhideWhenUsed/>
    <w:rsid w:val="00AB1A7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AB1A73"/>
    <w:pPr>
      <w:numPr>
        <w:numId w:val="2"/>
      </w:numPr>
    </w:pPr>
  </w:style>
  <w:style w:type="numbering" w:styleId="1ai">
    <w:name w:val="Outline List 1"/>
    <w:basedOn w:val="Semlista"/>
    <w:uiPriority w:val="99"/>
    <w:semiHidden/>
    <w:unhideWhenUsed/>
    <w:rsid w:val="00AB1A73"/>
    <w:pPr>
      <w:numPr>
        <w:numId w:val="3"/>
      </w:numPr>
    </w:pPr>
  </w:style>
  <w:style w:type="character" w:styleId="CdigoHTML">
    <w:name w:val="HTML Code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AB1A73"/>
    <w:pPr>
      <w:spacing w:after="0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AB1A73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AB1A73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AB1A73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B1A73"/>
    <w:pPr>
      <w:spacing w:after="0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B1A73"/>
    <w:rPr>
      <w:rFonts w:ascii="Consolas" w:hAnsi="Consolas" w:cs="Calibri"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semiHidden/>
    <w:rsid w:val="00AB1A73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rsid w:val="00AB1A73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rsid w:val="00AB1A73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rsid w:val="00AB1A73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rsid w:val="00AB1A73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rsid w:val="00AB1A73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rsid w:val="00AB1A73"/>
    <w:pPr>
      <w:spacing w:after="100"/>
      <w:ind w:left="1760"/>
    </w:pPr>
  </w:style>
  <w:style w:type="character" w:styleId="RefernciaSutil">
    <w:name w:val="Subtle Reference"/>
    <w:basedOn w:val="Fontepargpadro"/>
    <w:uiPriority w:val="31"/>
    <w:semiHidden/>
    <w:qFormat/>
    <w:rsid w:val="00AB1A73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AB1A73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AB1A73"/>
  </w:style>
  <w:style w:type="character" w:styleId="TtulodoLivro">
    <w:name w:val="Book Title"/>
    <w:basedOn w:val="Fontepargpadro"/>
    <w:uiPriority w:val="33"/>
    <w:semiHidden/>
    <w:qFormat/>
    <w:rsid w:val="00AB1A73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Fontepargpadro"/>
    <w:uiPriority w:val="99"/>
    <w:semiHidden/>
    <w:unhideWhenUsed/>
    <w:rsid w:val="00AB1A73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AB1A7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AB1A73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AB1A73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AB1A7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AB1A7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AB1A7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AB1A7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AB1A73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AB1A73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AB1A73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AB1A73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AB1A73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AB1A73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AB1A73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AB1A73"/>
    <w:pPr>
      <w:numPr>
        <w:numId w:val="4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AB1A73"/>
    <w:pPr>
      <w:numPr>
        <w:numId w:val="5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AB1A73"/>
    <w:pPr>
      <w:numPr>
        <w:numId w:val="6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AB1A73"/>
    <w:pPr>
      <w:numPr>
        <w:numId w:val="7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AB1A73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AB1A73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AB1A73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AB1A73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AB1A73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AB1A73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AB1A73"/>
    <w:pPr>
      <w:spacing w:after="0"/>
    </w:pPr>
  </w:style>
  <w:style w:type="paragraph" w:styleId="Textodemacro">
    <w:name w:val="macro"/>
    <w:link w:val="TextodemacroChar"/>
    <w:uiPriority w:val="99"/>
    <w:semiHidden/>
    <w:unhideWhenUsed/>
    <w:rsid w:val="00AB1A7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AB1A73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AB1A73"/>
    <w:pPr>
      <w:spacing w:after="0"/>
    </w:pPr>
    <w:rPr>
      <w:rFonts w:ascii="Calibri Light" w:eastAsiaTheme="majorEastAsia" w:hAnsi="Calibri Light" w:cs="Calibri Light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B1A73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B1A73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B1A73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AB1A73"/>
    <w:pPr>
      <w:spacing w:after="0"/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AB1A73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qFormat/>
    <w:rsid w:val="00AB1A7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AB1A73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B1A73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AB1A73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AB1A73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AB1A73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B1A73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B1A73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B1A7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B1A73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B1A73"/>
    <w:rPr>
      <w:rFonts w:ascii="Calibri" w:hAnsi="Calibri" w:cs="Calibri"/>
      <w:sz w:val="16"/>
      <w:szCs w:val="16"/>
    </w:rPr>
  </w:style>
  <w:style w:type="paragraph" w:styleId="Destinatrio">
    <w:name w:val="envelope address"/>
    <w:basedOn w:val="Normal"/>
    <w:uiPriority w:val="99"/>
    <w:semiHidden/>
    <w:unhideWhenUsed/>
    <w:rsid w:val="00AB1A73"/>
    <w:pPr>
      <w:framePr w:w="7920" w:h="1980" w:hRule="exact" w:hSpace="180" w:wrap="auto" w:hAnchor="page" w:xAlign="center" w:yAlign="bottom"/>
      <w:spacing w:after="0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AB1A73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AB1A73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AB1A7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B1A73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B1A73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B1A73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B1A73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B1A73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B1A73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B1A73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AB1A73"/>
    <w:pPr>
      <w:numPr>
        <w:numId w:val="13"/>
      </w:numPr>
    </w:pPr>
  </w:style>
  <w:style w:type="table" w:styleId="TabelaSimples1">
    <w:name w:val="Plain Table 1"/>
    <w:basedOn w:val="Tabelanormal"/>
    <w:uiPriority w:val="41"/>
    <w:rsid w:val="00AB1A73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AB1A73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AB1A73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semiHidden/>
    <w:qFormat/>
    <w:rsid w:val="00AB1A73"/>
    <w:pPr>
      <w:spacing w:after="0"/>
      <w:jc w:val="both"/>
    </w:pPr>
    <w:rPr>
      <w:rFonts w:ascii="Calibri" w:hAnsi="Calibri" w:cs="Calibri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AB1A73"/>
  </w:style>
  <w:style w:type="character" w:customStyle="1" w:styleId="DataChar">
    <w:name w:val="Data Char"/>
    <w:basedOn w:val="Fontepargpadro"/>
    <w:link w:val="Data"/>
    <w:uiPriority w:val="99"/>
    <w:semiHidden/>
    <w:rsid w:val="00AB1A73"/>
    <w:rPr>
      <w:rFonts w:ascii="Calibri" w:hAnsi="Calibri" w:cs="Calibri"/>
    </w:rPr>
  </w:style>
  <w:style w:type="character" w:styleId="RefernciaIntensa">
    <w:name w:val="Intense Reference"/>
    <w:basedOn w:val="Fontepargpadro"/>
    <w:uiPriority w:val="32"/>
    <w:semiHidden/>
    <w:qFormat/>
    <w:rsid w:val="00AB1A73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qFormat/>
    <w:rsid w:val="00AB1A7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AB1A73"/>
    <w:rPr>
      <w:rFonts w:ascii="Calibri" w:hAnsi="Calibri" w:cs="Calibri"/>
      <w:i/>
      <w:iCs/>
      <w:color w:val="4472C4" w:themeColor="accent1"/>
    </w:rPr>
  </w:style>
  <w:style w:type="character" w:styleId="nfaseIntensa">
    <w:name w:val="Intense Emphasis"/>
    <w:basedOn w:val="Fontepargpadro"/>
    <w:uiPriority w:val="21"/>
    <w:semiHidden/>
    <w:qFormat/>
    <w:rsid w:val="00AB1A73"/>
    <w:rPr>
      <w:rFonts w:ascii="Calibri" w:hAnsi="Calibri" w:cs="Calibri"/>
      <w:i/>
      <w:iCs/>
      <w:color w:val="4472C4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AB1A73"/>
    <w:rPr>
      <w:rFonts w:ascii="Calibri" w:hAnsi="Calibri" w:cs="Calibri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AB1A73"/>
    <w:rPr>
      <w:rFonts w:ascii="Calibri" w:hAnsi="Calibri" w:cs="Calibri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AB1A73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AB1A73"/>
    <w:rPr>
      <w:rFonts w:ascii="Calibri" w:hAnsi="Calibri" w:cs="Calibr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AB1A7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AB1A73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AB1A73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AB1A73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AB1A73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AB1A73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AB1A73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AB1A73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AB1A73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AB1A73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AB1A73"/>
    <w:pPr>
      <w:spacing w:after="16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AB1A73"/>
    <w:rPr>
      <w:rFonts w:ascii="Calibri" w:hAnsi="Calibri" w:cs="Calibr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AB1A73"/>
    <w:pPr>
      <w:spacing w:after="16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AB1A73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AB1A73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AB1A73"/>
    <w:pPr>
      <w:spacing w:after="0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AB1A73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AB1A73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AB1A73"/>
    <w:pPr>
      <w:spacing w:after="0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AB1A73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AB1A73"/>
  </w:style>
  <w:style w:type="character" w:customStyle="1" w:styleId="SaudaoChar">
    <w:name w:val="Saudação Char"/>
    <w:basedOn w:val="Fontepargpadro"/>
    <w:link w:val="Saudao"/>
    <w:uiPriority w:val="99"/>
    <w:semiHidden/>
    <w:rsid w:val="00AB1A73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AB1A73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AB1A73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AB1A73"/>
    <w:pPr>
      <w:spacing w:after="0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AB1A73"/>
    <w:rPr>
      <w:rFonts w:ascii="Calibri" w:hAnsi="Calibri" w:cs="Calibri"/>
    </w:rPr>
  </w:style>
  <w:style w:type="table" w:styleId="Tabelasimples10">
    <w:name w:val="Table Simple 1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AB1A73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AB1A73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AB1A73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AB1A73"/>
    <w:pPr>
      <w:spacing w:after="0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AB1A73"/>
    <w:pPr>
      <w:spacing w:after="0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AB1A73"/>
    <w:pPr>
      <w:spacing w:after="0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AB1A73"/>
    <w:pPr>
      <w:spacing w:after="0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AB1A73"/>
    <w:pPr>
      <w:spacing w:after="0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AB1A73"/>
    <w:pPr>
      <w:spacing w:after="0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AB1A73"/>
    <w:pPr>
      <w:spacing w:after="0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AB1A73"/>
    <w:pPr>
      <w:spacing w:after="0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AB1A73"/>
    <w:pPr>
      <w:spacing w:after="0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AB1A73"/>
    <w:rPr>
      <w:rFonts w:ascii="Calibri Light" w:eastAsiaTheme="majorEastAsia" w:hAnsi="Calibri Light" w:cs="Calibri Light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AB1A73"/>
    <w:pPr>
      <w:spacing w:after="0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AB1A73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AB1A73"/>
    <w:pPr>
      <w:spacing w:after="0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AB1A73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AB1A7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AB1A73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AB1A73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AB1A73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AB1A73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AB1A73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B1A73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B1A73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AB1A73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AB1A73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AB1A73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AB1A73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AB1A73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AB1A73"/>
    <w:rPr>
      <w:rFonts w:ascii="Calibri" w:hAnsi="Calibri" w:cs="Calibri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AB1A73"/>
    <w:rPr>
      <w:rFonts w:ascii="Calibri" w:hAnsi="Calibri" w:cs="Calibri"/>
      <w:color w:val="954F72" w:themeColor="followed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AB1A73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B1A7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dec">
    <w:name w:val="dec"/>
    <w:basedOn w:val="Fontepargpadro"/>
    <w:rsid w:val="00184A40"/>
  </w:style>
  <w:style w:type="character" w:customStyle="1" w:styleId="pln">
    <w:name w:val="pln"/>
    <w:basedOn w:val="Fontepargpadro"/>
    <w:rsid w:val="00184A40"/>
  </w:style>
  <w:style w:type="character" w:customStyle="1" w:styleId="tag">
    <w:name w:val="tag"/>
    <w:basedOn w:val="Fontepargpadro"/>
    <w:rsid w:val="00184A40"/>
  </w:style>
  <w:style w:type="character" w:customStyle="1" w:styleId="atn">
    <w:name w:val="atn"/>
    <w:basedOn w:val="Fontepargpadro"/>
    <w:rsid w:val="00184A40"/>
  </w:style>
  <w:style w:type="character" w:customStyle="1" w:styleId="pun">
    <w:name w:val="pun"/>
    <w:basedOn w:val="Fontepargpadro"/>
    <w:rsid w:val="00184A40"/>
  </w:style>
  <w:style w:type="character" w:customStyle="1" w:styleId="atv">
    <w:name w:val="atv"/>
    <w:basedOn w:val="Fontepargpadro"/>
    <w:rsid w:val="00184A40"/>
  </w:style>
  <w:style w:type="character" w:customStyle="1" w:styleId="kwd">
    <w:name w:val="kwd"/>
    <w:basedOn w:val="Fontepargpadro"/>
    <w:rsid w:val="00E71BA5"/>
  </w:style>
  <w:style w:type="character" w:customStyle="1" w:styleId="str">
    <w:name w:val="str"/>
    <w:basedOn w:val="Fontepargpadro"/>
    <w:rsid w:val="00E71BA5"/>
  </w:style>
  <w:style w:type="character" w:customStyle="1" w:styleId="lit">
    <w:name w:val="lit"/>
    <w:basedOn w:val="Fontepargpadro"/>
    <w:rsid w:val="004F17E2"/>
  </w:style>
  <w:style w:type="character" w:customStyle="1" w:styleId="typ">
    <w:name w:val="typ"/>
    <w:basedOn w:val="Fontepargpadro"/>
    <w:rsid w:val="004F17E2"/>
  </w:style>
  <w:style w:type="character" w:customStyle="1" w:styleId="com">
    <w:name w:val="com"/>
    <w:basedOn w:val="Fontepargpadro"/>
    <w:rsid w:val="00234D65"/>
  </w:style>
  <w:style w:type="paragraph" w:customStyle="1" w:styleId="course-header-summarytext">
    <w:name w:val="course-header-summary__text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course-header-summarytitle">
    <w:name w:val="course-header-summary__title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course-content-callsitem">
    <w:name w:val="course-content-calls__item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customStyle="1" w:styleId="task-body-header-title-text">
    <w:name w:val="task-body-header-title-text"/>
    <w:basedOn w:val="Fontepargpadro"/>
    <w:rsid w:val="00C66356"/>
  </w:style>
  <w:style w:type="paragraph" w:customStyle="1" w:styleId="msonormal0">
    <w:name w:val="msonormal"/>
    <w:basedOn w:val="Normal"/>
    <w:rsid w:val="00A3585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741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5839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4971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942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6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5463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7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752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5661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441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1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5189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34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12808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8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524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2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177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5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70800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69467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8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642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8602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3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8210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6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hyperlink" Target="https://github.com/alura-cursos/aspnet-identity-parte-1/tree/aula-01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ocs.microsoft.com/pt-br/ef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cursos.alura.com.br/category/programacao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gif"/><Relationship Id="rId37" Type="http://schemas.openxmlformats.org/officeDocument/2006/relationships/image" Target="media/image21.png"/><Relationship Id="rId40" Type="http://schemas.openxmlformats.org/officeDocument/2006/relationships/hyperlink" Target="https://www.alura.com.br/carreira-desenvolvedor-net-com-entity-framework" TargetMode="External"/><Relationship Id="rId5" Type="http://schemas.openxmlformats.org/officeDocument/2006/relationships/styles" Target="styles.xml"/><Relationship Id="rId15" Type="http://schemas.openxmlformats.org/officeDocument/2006/relationships/hyperlink" Target="http://owin.org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image" Target="media/image1.jpg"/><Relationship Id="rId19" Type="http://schemas.openxmlformats.org/officeDocument/2006/relationships/hyperlink" Target="https://visualstudio.microsoft.com/pt-br/vs/community/?rr=https%3A%2F%2Fwww.google.com%2F" TargetMode="External"/><Relationship Id="rId31" Type="http://schemas.openxmlformats.org/officeDocument/2006/relationships/hyperlink" Target="https://s3.amazonaws.com/caelum-online-public/802-aspnet-identity-parte-1/01/01.05_003_add-view.png" TargetMode="External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asp.net/identity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glossaryDocument" Target="glossary/document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cursos.alura.com.br/category/programacao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7.gif"/><Relationship Id="rId38" Type="http://schemas.openxmlformats.org/officeDocument/2006/relationships/hyperlink" Target="https://github.com/alura-cursos/aspnet-identity-parte-1/archive/aula-01.zip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yss\AppData\Roaming\Microsoft\Templates\White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6393FE87ABA4536B79AB0E3858519B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EAC88F6-501F-40D1-8835-D2F4AA2D1E20}"/>
      </w:docPartPr>
      <w:docPartBody>
        <w:p w:rsidR="00881EE5" w:rsidRDefault="00881EE5">
          <w:pPr>
            <w:pStyle w:val="86393FE87ABA4536B79AB0E3858519B4"/>
          </w:pPr>
          <w:r w:rsidRPr="00CC3CF2">
            <w:rPr>
              <w:noProof/>
              <w:lang w:bidi="pt-BR"/>
            </w:rPr>
            <w:t>Introdução</w:t>
          </w:r>
        </w:p>
      </w:docPartBody>
    </w:docPart>
    <w:docPart>
      <w:docPartPr>
        <w:name w:val="566F0102033242CD819BB2A36D54CD7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5E4DA6E-ACB6-4D09-9971-B87B08DAE6A4}"/>
      </w:docPartPr>
      <w:docPartBody>
        <w:p w:rsidR="00881EE5" w:rsidRDefault="00881EE5">
          <w:pPr>
            <w:pStyle w:val="566F0102033242CD819BB2A36D54CD7F"/>
          </w:pPr>
          <w:r w:rsidRPr="00CC3CF2">
            <w:rPr>
              <w:noProof/>
              <w:lang w:bidi="pt-BR"/>
            </w:rPr>
            <w:t>Conclusão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20F6C62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EE5"/>
    <w:rsid w:val="001D4E66"/>
    <w:rsid w:val="00335C76"/>
    <w:rsid w:val="00850814"/>
    <w:rsid w:val="00881EE5"/>
    <w:rsid w:val="00E80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  <w:style w:type="paragraph" w:customStyle="1" w:styleId="2CD1EA4AC46D4D0C8A29E2E03030A51D">
    <w:name w:val="2CD1EA4AC46D4D0C8A29E2E03030A51D"/>
  </w:style>
  <w:style w:type="paragraph" w:styleId="Subttulo">
    <w:name w:val="Subtitle"/>
    <w:basedOn w:val="Normal"/>
    <w:next w:val="Normal"/>
    <w:link w:val="SubttuloChar"/>
    <w:uiPriority w:val="11"/>
    <w:qFormat/>
    <w:pPr>
      <w:jc w:val="center"/>
    </w:pPr>
    <w:rPr>
      <w:rFonts w:ascii="Calibri" w:eastAsia="SimSun" w:hAnsi="Calibri" w:cs="Calibri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11"/>
    <w:rPr>
      <w:rFonts w:ascii="Calibri" w:eastAsia="SimSun" w:hAnsi="Calibri" w:cs="Calibri"/>
      <w:lang w:val="pt-PT" w:eastAsia="en-US"/>
    </w:rPr>
  </w:style>
  <w:style w:type="paragraph" w:customStyle="1" w:styleId="A534AFE94506480E84F016B6C7B648E4">
    <w:name w:val="A534AFE94506480E84F016B6C7B648E4"/>
  </w:style>
  <w:style w:type="paragraph" w:customStyle="1" w:styleId="86393FE87ABA4536B79AB0E3858519B4">
    <w:name w:val="86393FE87ABA4536B79AB0E3858519B4"/>
  </w:style>
  <w:style w:type="paragraph" w:customStyle="1" w:styleId="2805D8E75972496DA4EC0E0C6BBD93C7">
    <w:name w:val="2805D8E75972496DA4EC0E0C6BBD93C7"/>
  </w:style>
  <w:style w:type="paragraph" w:customStyle="1" w:styleId="74DC1863EC92405AAD47620EBF67BAC2">
    <w:name w:val="74DC1863EC92405AAD47620EBF67BAC2"/>
  </w:style>
  <w:style w:type="paragraph" w:customStyle="1" w:styleId="6470A105645F4D0EB19ECA89CB40301C">
    <w:name w:val="6470A105645F4D0EB19ECA89CB40301C"/>
  </w:style>
  <w:style w:type="paragraph" w:customStyle="1" w:styleId="962CD15932B84FCFA292D5F6B9380FA8">
    <w:name w:val="962CD15932B84FCFA292D5F6B9380FA8"/>
  </w:style>
  <w:style w:type="paragraph" w:customStyle="1" w:styleId="970ECCF457774B88961CCD6D55967EB9">
    <w:name w:val="970ECCF457774B88961CCD6D55967EB9"/>
  </w:style>
  <w:style w:type="paragraph" w:customStyle="1" w:styleId="BA3C6262AE244239BB180BE54FA6189A">
    <w:name w:val="BA3C6262AE244239BB180BE54FA6189A"/>
  </w:style>
  <w:style w:type="paragraph" w:customStyle="1" w:styleId="1B349ABD952C4817A3702F9F59996C6B">
    <w:name w:val="1B349ABD952C4817A3702F9F59996C6B"/>
  </w:style>
  <w:style w:type="paragraph" w:customStyle="1" w:styleId="0A295BD4CC9C4F03BF1FF7D82174F2E0">
    <w:name w:val="0A295BD4CC9C4F03BF1FF7D82174F2E0"/>
  </w:style>
  <w:style w:type="paragraph" w:customStyle="1" w:styleId="A386807E37E4445D91322C75A409B0AF">
    <w:name w:val="A386807E37E4445D91322C75A409B0AF"/>
  </w:style>
  <w:style w:type="paragraph" w:customStyle="1" w:styleId="D2C00BAE7CE64BD9861B137F76AD15D2">
    <w:name w:val="D2C00BAE7CE64BD9861B137F76AD15D2"/>
  </w:style>
  <w:style w:type="paragraph" w:customStyle="1" w:styleId="4E9A5173E266436EA7B12637541DD129">
    <w:name w:val="4E9A5173E266436EA7B12637541DD129"/>
  </w:style>
  <w:style w:type="paragraph" w:customStyle="1" w:styleId="77D68CB30D2844DC9B84585F5EEEE415">
    <w:name w:val="77D68CB30D2844DC9B84585F5EEEE415"/>
  </w:style>
  <w:style w:type="paragraph" w:customStyle="1" w:styleId="566F0102033242CD819BB2A36D54CD7F">
    <w:name w:val="566F0102033242CD819BB2A36D54CD7F"/>
  </w:style>
  <w:style w:type="paragraph" w:customStyle="1" w:styleId="20E7BF3E177A4DF59671DB5A4869ED2B">
    <w:name w:val="20E7BF3E177A4DF59671DB5A4869ED2B"/>
  </w:style>
  <w:style w:type="paragraph" w:customStyle="1" w:styleId="639EEA457F2D422EB6C3DE9C8FF1E084">
    <w:name w:val="639EEA457F2D422EB6C3DE9C8FF1E084"/>
  </w:style>
  <w:style w:type="paragraph" w:styleId="Commarcadores">
    <w:name w:val="List Bullet"/>
    <w:basedOn w:val="Normal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val="pt-PT" w:eastAsia="en-US"/>
    </w:rPr>
  </w:style>
  <w:style w:type="paragraph" w:customStyle="1" w:styleId="D58B50C844F34780A08F2C86D5EFEA02">
    <w:name w:val="D58B50C844F34780A08F2C86D5EFEA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7378FA6C-F512-4A3F-ABCB-B5C4A7395E0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Whitepaper</Template>
  <TotalTime>0</TotalTime>
  <Pages>31</Pages>
  <Words>6072</Words>
  <Characters>32790</Characters>
  <Application>Microsoft Office Word</Application>
  <DocSecurity>0</DocSecurity>
  <Lines>273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2021-02-05T13:27:00Z</dcterms:created>
  <dcterms:modified xsi:type="dcterms:W3CDTF">2021-02-05T17:33:00Z</dcterms:modified>
</cp:coreProperties>
</file>